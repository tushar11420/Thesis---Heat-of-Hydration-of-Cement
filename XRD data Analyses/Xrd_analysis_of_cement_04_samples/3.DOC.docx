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25BB" w14:textId="77777777" w:rsidR="00331292" w:rsidRDefault="00331292">
      <w:pPr>
        <w:rPr>
          <w:sz w:val="22"/>
        </w:rPr>
      </w:pPr>
    </w:p>
    <w:p w14:paraId="5B0326D0" w14:textId="77777777" w:rsidR="00331292" w:rsidRDefault="00331292">
      <w:pPr>
        <w:rPr>
          <w:sz w:val="22"/>
        </w:rPr>
      </w:pPr>
    </w:p>
    <w:p w14:paraId="22F4D607" w14:textId="77777777" w:rsidR="00331292" w:rsidRDefault="00331292">
      <w:pPr>
        <w:rPr>
          <w:sz w:val="22"/>
        </w:rPr>
      </w:pPr>
      <w:r>
        <w:rPr>
          <w:sz w:val="22"/>
        </w:rPr>
        <w:t>This is the simple example template containing only headers for each report item and the bookmarks. The invisible bookmarks are indicated by text between brackets.</w:t>
      </w:r>
    </w:p>
    <w:p w14:paraId="25C38F08" w14:textId="77777777" w:rsidR="00331292" w:rsidRDefault="00331292">
      <w:r>
        <w:rPr>
          <w:sz w:val="22"/>
        </w:rPr>
        <w:t>Modify it according to your own needs and standards.</w:t>
      </w:r>
      <w:r>
        <w:t xml:space="preserve"> </w:t>
      </w:r>
    </w:p>
    <w:p w14:paraId="5A52DA21" w14:textId="77777777" w:rsidR="00331292" w:rsidRDefault="00331292">
      <w:pPr>
        <w:pStyle w:val="Heading2"/>
      </w:pPr>
      <w:r>
        <w:t xml:space="preserve">Measurement Conditions:  </w:t>
      </w:r>
      <w:r>
        <w:rPr>
          <w:rFonts w:ascii="Times New Roman" w:hAnsi="Times New Roman"/>
          <w:b w:val="0"/>
          <w:i w:val="0"/>
          <w:sz w:val="22"/>
        </w:rPr>
        <w:t>(Bookmark 1)</w:t>
      </w:r>
    </w:p>
    <w:p w14:paraId="378714FB" w14:textId="77777777" w:rsidR="00331292" w:rsidRDefault="00331292">
      <w:pPr>
        <w:rPr>
          <w:sz w:val="22"/>
        </w:rPr>
      </w:pPr>
      <w:bookmarkStart w:id="0" w:name="Bookmark1"/>
      <w:bookmarkEnd w:id="0"/>
    </w:p>
    <w:p w14:paraId="543CB7BA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Dataset Name</w:t>
      </w:r>
      <w:r>
        <w:rPr>
          <w:sz w:val="22"/>
        </w:rPr>
        <w:tab/>
        <w:t>3</w:t>
      </w:r>
    </w:p>
    <w:p w14:paraId="38612C8B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File name</w:t>
      </w:r>
      <w:r>
        <w:rPr>
          <w:sz w:val="22"/>
        </w:rPr>
        <w:tab/>
        <w:t>E:\XRD data files\Monira\Adhoc\2026\buet civil\3.xrdml</w:t>
      </w:r>
    </w:p>
    <w:p w14:paraId="02F69F66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Comment</w:t>
      </w:r>
      <w:r>
        <w:rPr>
          <w:sz w:val="22"/>
        </w:rPr>
        <w:tab/>
        <w:t>Configuration=Flat Sample Stage, Owner=pc, Creation date=11/22/2023 7:32:59 PM</w:t>
      </w:r>
    </w:p>
    <w:p w14:paraId="4A4DC9CC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Goniometer=Theta/Theta; Minimum step size 2Theta:0.0001; Minimum step size Omega:0.0001</w:t>
      </w:r>
    </w:p>
    <w:p w14:paraId="2543645D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Sample stage=Stage for flat samples/holders</w:t>
      </w:r>
    </w:p>
    <w:p w14:paraId="256E18AE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Diffractometer system=EMPYREAN</w:t>
      </w:r>
    </w:p>
    <w:p w14:paraId="0BB59D56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Measurement program=C:\PANalytical\Data Collector\Programs\Fiber.xrdmp, Created identifier={E8C07BD7-8A8C-42E2-8622-4BC130302805}, Created by=pc, Id=WL:DESKTOP-BC0RBBD:pc, Creation date=1/6/2025 4:49:46 PM, Modified identifier={32F7A4C4-C999-46E4-852F-B36327219E96}, Modified by=pc, Id=WL:DESKTOP-BC0RBBD:pc, Modification date=1/12/2026 4:17:19 PM</w:t>
      </w:r>
    </w:p>
    <w:p w14:paraId="5161A2B7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PHD Lower Level = 7.89 (keV), PHD Upper Level = 11.27 (keV)</w:t>
      </w:r>
    </w:p>
    <w:p w14:paraId="29AC2258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Measurement Start Date/Time</w:t>
      </w:r>
      <w:r>
        <w:rPr>
          <w:sz w:val="22"/>
        </w:rPr>
        <w:tab/>
        <w:t>2/17/2026 1:01:10 PM</w:t>
      </w:r>
    </w:p>
    <w:p w14:paraId="4BAE57F8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Operator</w:t>
      </w:r>
      <w:r>
        <w:rPr>
          <w:sz w:val="22"/>
        </w:rPr>
        <w:tab/>
        <w:t>pc</w:t>
      </w:r>
    </w:p>
    <w:p w14:paraId="7A71A24D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Raw Data Origin</w:t>
      </w:r>
      <w:r>
        <w:rPr>
          <w:sz w:val="22"/>
        </w:rPr>
        <w:tab/>
        <w:t>XRD measurement (*.XRDML)</w:t>
      </w:r>
    </w:p>
    <w:p w14:paraId="746C62AC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Scan Axis</w:t>
      </w:r>
      <w:r>
        <w:rPr>
          <w:sz w:val="22"/>
        </w:rPr>
        <w:tab/>
        <w:t>Gonio</w:t>
      </w:r>
    </w:p>
    <w:p w14:paraId="7D1266AD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Start Position [°2θ]</w:t>
      </w:r>
      <w:r>
        <w:rPr>
          <w:sz w:val="22"/>
        </w:rPr>
        <w:tab/>
        <w:t>6.0056</w:t>
      </w:r>
    </w:p>
    <w:p w14:paraId="45FA0757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End Position [°2θ]</w:t>
      </w:r>
      <w:r>
        <w:rPr>
          <w:sz w:val="22"/>
        </w:rPr>
        <w:tab/>
        <w:t>89.9856</w:t>
      </w:r>
    </w:p>
    <w:p w14:paraId="23F85E43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Step Size [°2θ]</w:t>
      </w:r>
      <w:r>
        <w:rPr>
          <w:sz w:val="22"/>
        </w:rPr>
        <w:tab/>
        <w:t>0.0260</w:t>
      </w:r>
    </w:p>
    <w:p w14:paraId="0A44F906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Scan Step Time [s]</w:t>
      </w:r>
      <w:r>
        <w:rPr>
          <w:sz w:val="22"/>
        </w:rPr>
        <w:tab/>
        <w:t>7.1400</w:t>
      </w:r>
    </w:p>
    <w:p w14:paraId="13121600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Scan Type</w:t>
      </w:r>
      <w:r>
        <w:rPr>
          <w:sz w:val="22"/>
        </w:rPr>
        <w:tab/>
        <w:t>Continuous</w:t>
      </w:r>
    </w:p>
    <w:p w14:paraId="37E2C808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PSD Mode</w:t>
      </w:r>
      <w:r>
        <w:rPr>
          <w:sz w:val="22"/>
        </w:rPr>
        <w:tab/>
        <w:t>Scanning</w:t>
      </w:r>
    </w:p>
    <w:p w14:paraId="1220A011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PSD Length [°2θ]</w:t>
      </w:r>
      <w:r>
        <w:rPr>
          <w:sz w:val="22"/>
        </w:rPr>
        <w:tab/>
        <w:t>3.35</w:t>
      </w:r>
    </w:p>
    <w:p w14:paraId="08A978C2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Offset [°2θ]</w:t>
      </w:r>
      <w:r>
        <w:rPr>
          <w:sz w:val="22"/>
        </w:rPr>
        <w:tab/>
        <w:t>0.0000</w:t>
      </w:r>
    </w:p>
    <w:p w14:paraId="688A5003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Divergence Slit Type</w:t>
      </w:r>
      <w:r>
        <w:rPr>
          <w:sz w:val="22"/>
        </w:rPr>
        <w:tab/>
        <w:t>Fixed</w:t>
      </w:r>
    </w:p>
    <w:p w14:paraId="1D2C835F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Divergence Slit Size [°]</w:t>
      </w:r>
      <w:r>
        <w:rPr>
          <w:sz w:val="22"/>
        </w:rPr>
        <w:tab/>
        <w:t>0.7197</w:t>
      </w:r>
    </w:p>
    <w:p w14:paraId="4FB885CA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Specimen Length [mm]</w:t>
      </w:r>
      <w:r>
        <w:rPr>
          <w:sz w:val="22"/>
        </w:rPr>
        <w:tab/>
        <w:t>10.00</w:t>
      </w:r>
    </w:p>
    <w:p w14:paraId="74F16BA6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Measurement Temperature [°C]</w:t>
      </w:r>
      <w:r>
        <w:rPr>
          <w:sz w:val="22"/>
        </w:rPr>
        <w:tab/>
        <w:t>25.00</w:t>
      </w:r>
    </w:p>
    <w:p w14:paraId="6CBBB444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Anode Material</w:t>
      </w:r>
      <w:r>
        <w:rPr>
          <w:sz w:val="22"/>
        </w:rPr>
        <w:tab/>
        <w:t>Cu</w:t>
      </w:r>
    </w:p>
    <w:p w14:paraId="77FF835E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Intended Wavelength Type</w:t>
      </w:r>
      <w:r>
        <w:rPr>
          <w:sz w:val="22"/>
        </w:rPr>
        <w:tab/>
        <w:t>K-α1</w:t>
      </w:r>
    </w:p>
    <w:p w14:paraId="205FB84B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K-α1 [Å]</w:t>
      </w:r>
      <w:r>
        <w:rPr>
          <w:sz w:val="22"/>
        </w:rPr>
        <w:tab/>
        <w:t>1.54060</w:t>
      </w:r>
    </w:p>
    <w:p w14:paraId="132DD490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K-α2 [Å]</w:t>
      </w:r>
      <w:r>
        <w:rPr>
          <w:sz w:val="22"/>
        </w:rPr>
        <w:tab/>
        <w:t>1.54443</w:t>
      </w:r>
    </w:p>
    <w:p w14:paraId="60405E72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K-β1 [Å]</w:t>
      </w:r>
      <w:r>
        <w:rPr>
          <w:sz w:val="22"/>
        </w:rPr>
        <w:tab/>
        <w:t>1.39225</w:t>
      </w:r>
    </w:p>
    <w:p w14:paraId="207415DB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K-β2 [Å]</w:t>
      </w:r>
      <w:r>
        <w:rPr>
          <w:sz w:val="22"/>
        </w:rPr>
        <w:tab/>
        <w:t>1.38113</w:t>
      </w:r>
    </w:p>
    <w:p w14:paraId="20772F41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K-β3 [Å]</w:t>
      </w:r>
      <w:r>
        <w:rPr>
          <w:sz w:val="22"/>
        </w:rPr>
        <w:tab/>
        <w:t>1.39261</w:t>
      </w:r>
    </w:p>
    <w:p w14:paraId="175C8909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K-A2 / K-A1 Ratio</w:t>
      </w:r>
      <w:r>
        <w:rPr>
          <w:sz w:val="22"/>
        </w:rPr>
        <w:tab/>
        <w:t>0.50000</w:t>
      </w:r>
    </w:p>
    <w:p w14:paraId="5401EF7E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K-Alpha2 Line Shift</w:t>
      </w:r>
      <w:r>
        <w:rPr>
          <w:sz w:val="22"/>
        </w:rPr>
        <w:tab/>
        <w:t>0.00000</w:t>
      </w:r>
    </w:p>
    <w:p w14:paraId="694D8AB7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K Absorption Edge</w:t>
      </w:r>
      <w:r>
        <w:rPr>
          <w:sz w:val="22"/>
        </w:rPr>
        <w:tab/>
        <w:t>1.37868</w:t>
      </w:r>
    </w:p>
    <w:p w14:paraId="5ECF756E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Generator Settings</w:t>
      </w:r>
      <w:r>
        <w:rPr>
          <w:sz w:val="22"/>
        </w:rPr>
        <w:tab/>
        <w:t>40 mA, 45 kV</w:t>
      </w:r>
    </w:p>
    <w:p w14:paraId="57D8ECD4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Diffractometer Type</w:t>
      </w:r>
      <w:r>
        <w:rPr>
          <w:sz w:val="22"/>
        </w:rPr>
        <w:tab/>
        <w:t>0000000011286122</w:t>
      </w:r>
    </w:p>
    <w:p w14:paraId="38026220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Diffractometer Number</w:t>
      </w:r>
      <w:r>
        <w:rPr>
          <w:sz w:val="22"/>
        </w:rPr>
        <w:tab/>
        <w:t>0</w:t>
      </w:r>
    </w:p>
    <w:p w14:paraId="4E7B28AF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lastRenderedPageBreak/>
        <w:t>Goniometer Radius [mm]</w:t>
      </w:r>
      <w:r>
        <w:rPr>
          <w:sz w:val="22"/>
        </w:rPr>
        <w:tab/>
        <w:t>240.00</w:t>
      </w:r>
    </w:p>
    <w:p w14:paraId="65D4B137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Dist. Focus-Diverg. Slit [mm]</w:t>
      </w:r>
      <w:r>
        <w:rPr>
          <w:sz w:val="22"/>
        </w:rPr>
        <w:tab/>
        <w:t>60.50</w:t>
      </w:r>
    </w:p>
    <w:p w14:paraId="2B9F7D8C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Incident Beam Monochromator</w:t>
      </w:r>
      <w:r>
        <w:rPr>
          <w:sz w:val="22"/>
        </w:rPr>
        <w:tab/>
        <w:t>No</w:t>
      </w:r>
    </w:p>
    <w:p w14:paraId="20A03349" w14:textId="77777777" w:rsidR="002E7EB1" w:rsidRDefault="002E7EB1" w:rsidP="002E7EB1">
      <w:pPr>
        <w:tabs>
          <w:tab w:val="left" w:pos="3000"/>
        </w:tabs>
        <w:rPr>
          <w:sz w:val="22"/>
        </w:rPr>
      </w:pPr>
      <w:r>
        <w:rPr>
          <w:sz w:val="22"/>
        </w:rPr>
        <w:t>Spinning</w:t>
      </w:r>
      <w:r>
        <w:rPr>
          <w:sz w:val="22"/>
        </w:rPr>
        <w:tab/>
        <w:t>No</w:t>
      </w:r>
    </w:p>
    <w:p w14:paraId="3CDC3FAD" w14:textId="77777777" w:rsidR="002E7EB1" w:rsidRDefault="002E7EB1" w:rsidP="002E7EB1">
      <w:pPr>
        <w:tabs>
          <w:tab w:val="left" w:pos="3000"/>
        </w:tabs>
        <w:rPr>
          <w:sz w:val="22"/>
        </w:rPr>
      </w:pPr>
    </w:p>
    <w:p w14:paraId="6883A69D" w14:textId="77777777" w:rsidR="00331292" w:rsidRDefault="00331292">
      <w:pPr>
        <w:pStyle w:val="Heading2"/>
      </w:pPr>
      <w:r>
        <w:t xml:space="preserve">Main Graphics, Analyze View: </w:t>
      </w:r>
      <w:r>
        <w:rPr>
          <w:rFonts w:ascii="Times New Roman" w:hAnsi="Times New Roman"/>
          <w:b w:val="0"/>
          <w:i w:val="0"/>
          <w:sz w:val="22"/>
        </w:rPr>
        <w:t>(Bookmark 2)</w:t>
      </w:r>
    </w:p>
    <w:p w14:paraId="1D9BBBEA" w14:textId="49457190" w:rsidR="00331292" w:rsidRDefault="002E7EB1">
      <w:pPr>
        <w:rPr>
          <w:sz w:val="22"/>
        </w:rPr>
      </w:pPr>
      <w:bookmarkStart w:id="1" w:name="Bookmark2"/>
      <w:bookmarkEnd w:id="1"/>
      <w:r>
        <w:rPr>
          <w:sz w:val="22"/>
        </w:rPr>
        <w:pict w14:anchorId="44F214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15pt;height:242.5pt">
            <v:imagedata r:id="rId6" o:title="tmpF48E"/>
          </v:shape>
        </w:pict>
      </w:r>
    </w:p>
    <w:p w14:paraId="7A84C28A" w14:textId="77777777" w:rsidR="00331292" w:rsidRDefault="00331292">
      <w:pPr>
        <w:pStyle w:val="Heading2"/>
      </w:pPr>
      <w:r>
        <w:t xml:space="preserve">Peak List: </w:t>
      </w:r>
      <w:r>
        <w:rPr>
          <w:rFonts w:ascii="Times New Roman" w:hAnsi="Times New Roman"/>
          <w:b w:val="0"/>
          <w:i w:val="0"/>
          <w:sz w:val="22"/>
        </w:rPr>
        <w:t>(Bookmark 3)</w:t>
      </w:r>
    </w:p>
    <w:p w14:paraId="522833B9" w14:textId="77777777" w:rsidR="00331292" w:rsidRDefault="00331292">
      <w:pPr>
        <w:rPr>
          <w:sz w:val="22"/>
        </w:rPr>
      </w:pPr>
      <w:bookmarkStart w:id="2" w:name="Bookmark3"/>
      <w:bookmarkEnd w:id="2"/>
    </w:p>
    <w:tbl>
      <w:tblPr>
        <w:tblW w:w="0" w:type="auto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3F" w:firstRow="1" w:lastRow="0" w:firstColumn="0" w:lastColumn="0" w:noHBand="0" w:noVBand="0"/>
      </w:tblPr>
      <w:tblGrid>
        <w:gridCol w:w="1251"/>
        <w:gridCol w:w="1416"/>
        <w:gridCol w:w="2001"/>
        <w:gridCol w:w="1611"/>
        <w:gridCol w:w="1491"/>
      </w:tblGrid>
      <w:tr w:rsidR="002E7EB1" w:rsidRPr="002E7EB1" w14:paraId="60DD0501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bottom w:val="single" w:sz="6" w:space="0" w:color="008000"/>
            </w:tcBorders>
          </w:tcPr>
          <w:p w14:paraId="37889039" w14:textId="0C43DA1B" w:rsidR="002E7EB1" w:rsidRPr="002E7EB1" w:rsidRDefault="002E7EB1" w:rsidP="002E7EB1">
            <w:pPr>
              <w:jc w:val="center"/>
              <w:rPr>
                <w:sz w:val="22"/>
              </w:rPr>
            </w:pPr>
            <w:r w:rsidRPr="002E7EB1">
              <w:rPr>
                <w:sz w:val="22"/>
              </w:rPr>
              <w:t>Pos. [°2θ]</w:t>
            </w:r>
          </w:p>
        </w:tc>
        <w:tc>
          <w:tcPr>
            <w:tcW w:w="1416" w:type="dxa"/>
            <w:tcBorders>
              <w:bottom w:val="single" w:sz="6" w:space="0" w:color="008000"/>
            </w:tcBorders>
          </w:tcPr>
          <w:p w14:paraId="0D11B5F9" w14:textId="2212FEC6" w:rsidR="002E7EB1" w:rsidRPr="002E7EB1" w:rsidRDefault="002E7EB1" w:rsidP="002E7EB1">
            <w:pPr>
              <w:jc w:val="center"/>
              <w:rPr>
                <w:sz w:val="22"/>
              </w:rPr>
            </w:pPr>
            <w:r w:rsidRPr="002E7EB1">
              <w:rPr>
                <w:sz w:val="22"/>
              </w:rPr>
              <w:t>Height [cts]</w:t>
            </w:r>
          </w:p>
        </w:tc>
        <w:tc>
          <w:tcPr>
            <w:tcW w:w="2001" w:type="dxa"/>
            <w:tcBorders>
              <w:bottom w:val="single" w:sz="6" w:space="0" w:color="008000"/>
            </w:tcBorders>
          </w:tcPr>
          <w:p w14:paraId="7B7ECE12" w14:textId="4DC4B7EA" w:rsidR="002E7EB1" w:rsidRPr="002E7EB1" w:rsidRDefault="002E7EB1" w:rsidP="002E7EB1">
            <w:pPr>
              <w:jc w:val="center"/>
              <w:rPr>
                <w:sz w:val="22"/>
              </w:rPr>
            </w:pPr>
            <w:r w:rsidRPr="002E7EB1">
              <w:rPr>
                <w:sz w:val="22"/>
              </w:rPr>
              <w:t>FWHM Left [°2θ]</w:t>
            </w:r>
          </w:p>
        </w:tc>
        <w:tc>
          <w:tcPr>
            <w:tcW w:w="1611" w:type="dxa"/>
            <w:tcBorders>
              <w:bottom w:val="single" w:sz="6" w:space="0" w:color="008000"/>
            </w:tcBorders>
          </w:tcPr>
          <w:p w14:paraId="4AB486B8" w14:textId="0ED05883" w:rsidR="002E7EB1" w:rsidRPr="002E7EB1" w:rsidRDefault="002E7EB1" w:rsidP="002E7EB1">
            <w:pPr>
              <w:jc w:val="center"/>
              <w:rPr>
                <w:sz w:val="22"/>
              </w:rPr>
            </w:pPr>
            <w:r w:rsidRPr="002E7EB1">
              <w:rPr>
                <w:sz w:val="22"/>
              </w:rPr>
              <w:t>d-spacing [Å]</w:t>
            </w:r>
          </w:p>
        </w:tc>
        <w:tc>
          <w:tcPr>
            <w:tcW w:w="1491" w:type="dxa"/>
            <w:tcBorders>
              <w:bottom w:val="single" w:sz="6" w:space="0" w:color="008000"/>
            </w:tcBorders>
          </w:tcPr>
          <w:p w14:paraId="0AA11631" w14:textId="69E05E86" w:rsidR="002E7EB1" w:rsidRPr="002E7EB1" w:rsidRDefault="002E7EB1" w:rsidP="002E7EB1">
            <w:pPr>
              <w:jc w:val="center"/>
              <w:rPr>
                <w:sz w:val="22"/>
              </w:rPr>
            </w:pPr>
            <w:r w:rsidRPr="002E7EB1">
              <w:rPr>
                <w:sz w:val="22"/>
              </w:rPr>
              <w:t>Rel. Int. [%]</w:t>
            </w:r>
          </w:p>
        </w:tc>
      </w:tr>
      <w:tr w:rsidR="002E7EB1" w:rsidRPr="002E7EB1" w14:paraId="3736D760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top w:val="single" w:sz="6" w:space="0" w:color="008000"/>
            </w:tcBorders>
          </w:tcPr>
          <w:p w14:paraId="1A15E1D7" w14:textId="5F9718B7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11.7424</w:t>
            </w:r>
          </w:p>
        </w:tc>
        <w:tc>
          <w:tcPr>
            <w:tcW w:w="1416" w:type="dxa"/>
            <w:tcBorders>
              <w:top w:val="single" w:sz="6" w:space="0" w:color="008000"/>
            </w:tcBorders>
          </w:tcPr>
          <w:p w14:paraId="5485ACDA" w14:textId="429BFCB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77.65</w:t>
            </w:r>
          </w:p>
        </w:tc>
        <w:tc>
          <w:tcPr>
            <w:tcW w:w="2001" w:type="dxa"/>
            <w:tcBorders>
              <w:top w:val="single" w:sz="6" w:space="0" w:color="008000"/>
            </w:tcBorders>
          </w:tcPr>
          <w:p w14:paraId="2745066E" w14:textId="753C042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0.1791</w:t>
            </w:r>
          </w:p>
        </w:tc>
        <w:tc>
          <w:tcPr>
            <w:tcW w:w="1611" w:type="dxa"/>
            <w:tcBorders>
              <w:top w:val="single" w:sz="6" w:space="0" w:color="008000"/>
            </w:tcBorders>
          </w:tcPr>
          <w:p w14:paraId="1E147EA2" w14:textId="1A79158E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7.53035</w:t>
            </w:r>
          </w:p>
        </w:tc>
        <w:tc>
          <w:tcPr>
            <w:tcW w:w="1491" w:type="dxa"/>
            <w:tcBorders>
              <w:top w:val="single" w:sz="6" w:space="0" w:color="008000"/>
            </w:tcBorders>
          </w:tcPr>
          <w:p w14:paraId="134ACA12" w14:textId="323CAEF2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11.71</w:t>
            </w:r>
          </w:p>
        </w:tc>
      </w:tr>
      <w:tr w:rsidR="002E7EB1" w:rsidRPr="002E7EB1" w14:paraId="3C61B060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4DF1589D" w14:textId="5D1042E5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20.8432</w:t>
            </w:r>
          </w:p>
        </w:tc>
        <w:tc>
          <w:tcPr>
            <w:tcW w:w="1416" w:type="dxa"/>
          </w:tcPr>
          <w:p w14:paraId="3EE1579A" w14:textId="53E321E2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53.29</w:t>
            </w:r>
          </w:p>
        </w:tc>
        <w:tc>
          <w:tcPr>
            <w:tcW w:w="2001" w:type="dxa"/>
          </w:tcPr>
          <w:p w14:paraId="65EA7D3E" w14:textId="4B97BB02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6FD3AC9B" w14:textId="16EE28C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4.25839</w:t>
            </w:r>
          </w:p>
        </w:tc>
        <w:tc>
          <w:tcPr>
            <w:tcW w:w="1491" w:type="dxa"/>
          </w:tcPr>
          <w:p w14:paraId="2691A488" w14:textId="499E0C3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8.04</w:t>
            </w:r>
          </w:p>
        </w:tc>
      </w:tr>
      <w:tr w:rsidR="002E7EB1" w:rsidRPr="002E7EB1" w14:paraId="541935C3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0AB82AD8" w14:textId="4F486CBB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23.1278</w:t>
            </w:r>
          </w:p>
        </w:tc>
        <w:tc>
          <w:tcPr>
            <w:tcW w:w="1416" w:type="dxa"/>
          </w:tcPr>
          <w:p w14:paraId="56505D62" w14:textId="28802358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43.90</w:t>
            </w:r>
          </w:p>
        </w:tc>
        <w:tc>
          <w:tcPr>
            <w:tcW w:w="2001" w:type="dxa"/>
          </w:tcPr>
          <w:p w14:paraId="641B6C4A" w14:textId="56D89F8A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0B163E1C" w14:textId="4F6D504B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3.84264</w:t>
            </w:r>
          </w:p>
        </w:tc>
        <w:tc>
          <w:tcPr>
            <w:tcW w:w="1491" w:type="dxa"/>
          </w:tcPr>
          <w:p w14:paraId="6F5968DF" w14:textId="2FAE1AF3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6.62</w:t>
            </w:r>
          </w:p>
        </w:tc>
      </w:tr>
      <w:tr w:rsidR="002E7EB1" w:rsidRPr="002E7EB1" w14:paraId="6CA080D9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6305254" w14:textId="454C9D9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26.7102</w:t>
            </w:r>
          </w:p>
        </w:tc>
        <w:tc>
          <w:tcPr>
            <w:tcW w:w="1416" w:type="dxa"/>
          </w:tcPr>
          <w:p w14:paraId="66D34E35" w14:textId="274778D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61.58</w:t>
            </w:r>
          </w:p>
        </w:tc>
        <w:tc>
          <w:tcPr>
            <w:tcW w:w="2001" w:type="dxa"/>
          </w:tcPr>
          <w:p w14:paraId="536C4475" w14:textId="7BF46E2E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0.1023</w:t>
            </w:r>
          </w:p>
        </w:tc>
        <w:tc>
          <w:tcPr>
            <w:tcW w:w="1611" w:type="dxa"/>
          </w:tcPr>
          <w:p w14:paraId="7B8B2A58" w14:textId="6B33C7E1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3.33484</w:t>
            </w:r>
          </w:p>
        </w:tc>
        <w:tc>
          <w:tcPr>
            <w:tcW w:w="1491" w:type="dxa"/>
          </w:tcPr>
          <w:p w14:paraId="24E47D1D" w14:textId="3C87F59B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9.29</w:t>
            </w:r>
          </w:p>
        </w:tc>
      </w:tr>
      <w:tr w:rsidR="002E7EB1" w:rsidRPr="002E7EB1" w14:paraId="4F60F63D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47BF154" w14:textId="46E60051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29.5361</w:t>
            </w:r>
          </w:p>
        </w:tc>
        <w:tc>
          <w:tcPr>
            <w:tcW w:w="1416" w:type="dxa"/>
          </w:tcPr>
          <w:p w14:paraId="01E5FDF5" w14:textId="00A7086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663.00</w:t>
            </w:r>
          </w:p>
        </w:tc>
        <w:tc>
          <w:tcPr>
            <w:tcW w:w="2001" w:type="dxa"/>
          </w:tcPr>
          <w:p w14:paraId="6F4C5CB1" w14:textId="22FB381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5F8CF773" w14:textId="1AA43CFA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3.02189</w:t>
            </w:r>
          </w:p>
        </w:tc>
        <w:tc>
          <w:tcPr>
            <w:tcW w:w="1491" w:type="dxa"/>
          </w:tcPr>
          <w:p w14:paraId="3DFDDF01" w14:textId="29C407A5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100.00</w:t>
            </w:r>
          </w:p>
        </w:tc>
      </w:tr>
      <w:tr w:rsidR="002E7EB1" w:rsidRPr="002E7EB1" w14:paraId="2BE4BD9B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5D369EF" w14:textId="60660557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30.2677</w:t>
            </w:r>
          </w:p>
        </w:tc>
        <w:tc>
          <w:tcPr>
            <w:tcW w:w="1416" w:type="dxa"/>
          </w:tcPr>
          <w:p w14:paraId="2A93E59E" w14:textId="44E7CC3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74.15</w:t>
            </w:r>
          </w:p>
        </w:tc>
        <w:tc>
          <w:tcPr>
            <w:tcW w:w="2001" w:type="dxa"/>
          </w:tcPr>
          <w:p w14:paraId="06DCB88A" w14:textId="0B92F211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0.1791</w:t>
            </w:r>
          </w:p>
        </w:tc>
        <w:tc>
          <w:tcPr>
            <w:tcW w:w="1611" w:type="dxa"/>
          </w:tcPr>
          <w:p w14:paraId="5CA04D50" w14:textId="1F5D289B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2.95049</w:t>
            </w:r>
          </w:p>
        </w:tc>
        <w:tc>
          <w:tcPr>
            <w:tcW w:w="1491" w:type="dxa"/>
          </w:tcPr>
          <w:p w14:paraId="0CC2E556" w14:textId="53EB7F26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11.18</w:t>
            </w:r>
          </w:p>
        </w:tc>
      </w:tr>
      <w:tr w:rsidR="002E7EB1" w:rsidRPr="002E7EB1" w14:paraId="7150A283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014AA0FB" w14:textId="0C79C187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31.1356</w:t>
            </w:r>
          </w:p>
        </w:tc>
        <w:tc>
          <w:tcPr>
            <w:tcW w:w="1416" w:type="dxa"/>
          </w:tcPr>
          <w:p w14:paraId="270E5D1B" w14:textId="36022106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24.76</w:t>
            </w:r>
          </w:p>
        </w:tc>
        <w:tc>
          <w:tcPr>
            <w:tcW w:w="2001" w:type="dxa"/>
          </w:tcPr>
          <w:p w14:paraId="6D1696D2" w14:textId="0AB9B9E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0.3070</w:t>
            </w:r>
          </w:p>
        </w:tc>
        <w:tc>
          <w:tcPr>
            <w:tcW w:w="1611" w:type="dxa"/>
          </w:tcPr>
          <w:p w14:paraId="16A4DC9B" w14:textId="121C7FE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2.87020</w:t>
            </w:r>
          </w:p>
        </w:tc>
        <w:tc>
          <w:tcPr>
            <w:tcW w:w="1491" w:type="dxa"/>
          </w:tcPr>
          <w:p w14:paraId="4DAFEE2A" w14:textId="6A644764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3.73</w:t>
            </w:r>
          </w:p>
        </w:tc>
      </w:tr>
      <w:tr w:rsidR="002E7EB1" w:rsidRPr="002E7EB1" w14:paraId="5A5AA459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D7772F3" w14:textId="2413AC2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32.3493</w:t>
            </w:r>
          </w:p>
        </w:tc>
        <w:tc>
          <w:tcPr>
            <w:tcW w:w="1416" w:type="dxa"/>
          </w:tcPr>
          <w:p w14:paraId="2A81BBC1" w14:textId="21C14D49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514.04</w:t>
            </w:r>
          </w:p>
        </w:tc>
        <w:tc>
          <w:tcPr>
            <w:tcW w:w="2001" w:type="dxa"/>
          </w:tcPr>
          <w:p w14:paraId="4E0CAF08" w14:textId="0FBEA491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0.1023</w:t>
            </w:r>
          </w:p>
        </w:tc>
        <w:tc>
          <w:tcPr>
            <w:tcW w:w="1611" w:type="dxa"/>
          </w:tcPr>
          <w:p w14:paraId="57A3B087" w14:textId="1FBC074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2.76523</w:t>
            </w:r>
          </w:p>
        </w:tc>
        <w:tc>
          <w:tcPr>
            <w:tcW w:w="1491" w:type="dxa"/>
          </w:tcPr>
          <w:p w14:paraId="3DB81717" w14:textId="0B6EDB0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77.53</w:t>
            </w:r>
          </w:p>
        </w:tc>
      </w:tr>
      <w:tr w:rsidR="002E7EB1" w:rsidRPr="002E7EB1" w14:paraId="166B7643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25FBFC0" w14:textId="36D6291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32.7670</w:t>
            </w:r>
          </w:p>
        </w:tc>
        <w:tc>
          <w:tcPr>
            <w:tcW w:w="1416" w:type="dxa"/>
          </w:tcPr>
          <w:p w14:paraId="0E4C054A" w14:textId="50F20C26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304.45</w:t>
            </w:r>
          </w:p>
        </w:tc>
        <w:tc>
          <w:tcPr>
            <w:tcW w:w="2001" w:type="dxa"/>
          </w:tcPr>
          <w:p w14:paraId="1573A7E0" w14:textId="70C8F6A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10FBF480" w14:textId="68AA5CB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2.73093</w:t>
            </w:r>
          </w:p>
        </w:tc>
        <w:tc>
          <w:tcPr>
            <w:tcW w:w="1491" w:type="dxa"/>
          </w:tcPr>
          <w:p w14:paraId="2CDF87DA" w14:textId="6AB4F8B4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45.92</w:t>
            </w:r>
          </w:p>
        </w:tc>
      </w:tr>
      <w:tr w:rsidR="002E7EB1" w:rsidRPr="002E7EB1" w14:paraId="5E2633FD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3A4A76E" w14:textId="3BB6121E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33.3648</w:t>
            </w:r>
          </w:p>
        </w:tc>
        <w:tc>
          <w:tcPr>
            <w:tcW w:w="1416" w:type="dxa"/>
          </w:tcPr>
          <w:p w14:paraId="4EB7FE8D" w14:textId="52E1E4F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101.58</w:t>
            </w:r>
          </w:p>
        </w:tc>
        <w:tc>
          <w:tcPr>
            <w:tcW w:w="2001" w:type="dxa"/>
          </w:tcPr>
          <w:p w14:paraId="03AD4E07" w14:textId="3F1A7A74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2A971E1D" w14:textId="75D884F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2.68335</w:t>
            </w:r>
          </w:p>
        </w:tc>
        <w:tc>
          <w:tcPr>
            <w:tcW w:w="1491" w:type="dxa"/>
          </w:tcPr>
          <w:p w14:paraId="026B0186" w14:textId="0E72B761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15.32</w:t>
            </w:r>
          </w:p>
        </w:tc>
      </w:tr>
      <w:tr w:rsidR="002E7EB1" w:rsidRPr="002E7EB1" w14:paraId="350CAE6C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7AA56798" w14:textId="61F1B337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33.9923</w:t>
            </w:r>
          </w:p>
        </w:tc>
        <w:tc>
          <w:tcPr>
            <w:tcW w:w="1416" w:type="dxa"/>
          </w:tcPr>
          <w:p w14:paraId="36843EA3" w14:textId="107540EA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86.97</w:t>
            </w:r>
          </w:p>
        </w:tc>
        <w:tc>
          <w:tcPr>
            <w:tcW w:w="2001" w:type="dxa"/>
          </w:tcPr>
          <w:p w14:paraId="0A63B5FB" w14:textId="7D48151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2E490B97" w14:textId="515EFE02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2.63524</w:t>
            </w:r>
          </w:p>
        </w:tc>
        <w:tc>
          <w:tcPr>
            <w:tcW w:w="1491" w:type="dxa"/>
          </w:tcPr>
          <w:p w14:paraId="434E7C8B" w14:textId="444371F6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13.12</w:t>
            </w:r>
          </w:p>
        </w:tc>
      </w:tr>
      <w:tr w:rsidR="002E7EB1" w:rsidRPr="002E7EB1" w14:paraId="1641C22A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428C3B7A" w14:textId="6A77BF09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34.5061</w:t>
            </w:r>
          </w:p>
        </w:tc>
        <w:tc>
          <w:tcPr>
            <w:tcW w:w="1416" w:type="dxa"/>
          </w:tcPr>
          <w:p w14:paraId="18D293C9" w14:textId="0EE89FDA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421.10</w:t>
            </w:r>
          </w:p>
        </w:tc>
        <w:tc>
          <w:tcPr>
            <w:tcW w:w="2001" w:type="dxa"/>
          </w:tcPr>
          <w:p w14:paraId="617C3F0A" w14:textId="0D493109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768B453C" w14:textId="4BEADAA5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2.59717</w:t>
            </w:r>
          </w:p>
        </w:tc>
        <w:tc>
          <w:tcPr>
            <w:tcW w:w="1491" w:type="dxa"/>
          </w:tcPr>
          <w:p w14:paraId="57EC107F" w14:textId="0BD2C483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63.51</w:t>
            </w:r>
          </w:p>
        </w:tc>
      </w:tr>
      <w:tr w:rsidR="002E7EB1" w:rsidRPr="002E7EB1" w14:paraId="4488FB4D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73C2798E" w14:textId="2FC97D87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36.1214</w:t>
            </w:r>
          </w:p>
        </w:tc>
        <w:tc>
          <w:tcPr>
            <w:tcW w:w="1416" w:type="dxa"/>
          </w:tcPr>
          <w:p w14:paraId="06BE348D" w14:textId="5FE176C3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63.44</w:t>
            </w:r>
          </w:p>
        </w:tc>
        <w:tc>
          <w:tcPr>
            <w:tcW w:w="2001" w:type="dxa"/>
          </w:tcPr>
          <w:p w14:paraId="49F2B15B" w14:textId="6796050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7E8AC95F" w14:textId="014CF1B6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2.48464</w:t>
            </w:r>
          </w:p>
        </w:tc>
        <w:tc>
          <w:tcPr>
            <w:tcW w:w="1491" w:type="dxa"/>
          </w:tcPr>
          <w:p w14:paraId="2D5C2F22" w14:textId="7FE17DB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9.57</w:t>
            </w:r>
          </w:p>
        </w:tc>
      </w:tr>
      <w:tr w:rsidR="002E7EB1" w:rsidRPr="002E7EB1" w14:paraId="792E45A4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61D8B8B" w14:textId="08A21628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36.8586</w:t>
            </w:r>
          </w:p>
        </w:tc>
        <w:tc>
          <w:tcPr>
            <w:tcW w:w="1416" w:type="dxa"/>
          </w:tcPr>
          <w:p w14:paraId="467F33C7" w14:textId="4D38AEA8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56.68</w:t>
            </w:r>
          </w:p>
        </w:tc>
        <w:tc>
          <w:tcPr>
            <w:tcW w:w="2001" w:type="dxa"/>
          </w:tcPr>
          <w:p w14:paraId="18F242CB" w14:textId="129150BB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20F935FF" w14:textId="6BD2C669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2.43662</w:t>
            </w:r>
          </w:p>
        </w:tc>
        <w:tc>
          <w:tcPr>
            <w:tcW w:w="1491" w:type="dxa"/>
          </w:tcPr>
          <w:p w14:paraId="13993FB9" w14:textId="101297FE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8.55</w:t>
            </w:r>
          </w:p>
        </w:tc>
      </w:tr>
      <w:tr w:rsidR="002E7EB1" w:rsidRPr="002E7EB1" w14:paraId="1271BBEB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7F328F92" w14:textId="345DA9D7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38.8881</w:t>
            </w:r>
          </w:p>
        </w:tc>
        <w:tc>
          <w:tcPr>
            <w:tcW w:w="1416" w:type="dxa"/>
          </w:tcPr>
          <w:p w14:paraId="51BAE2ED" w14:textId="08496A49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61.17</w:t>
            </w:r>
          </w:p>
        </w:tc>
        <w:tc>
          <w:tcPr>
            <w:tcW w:w="2001" w:type="dxa"/>
          </w:tcPr>
          <w:p w14:paraId="09A086ED" w14:textId="037F2972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6E64E9FE" w14:textId="4065B35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2.31400</w:t>
            </w:r>
          </w:p>
        </w:tc>
        <w:tc>
          <w:tcPr>
            <w:tcW w:w="1491" w:type="dxa"/>
          </w:tcPr>
          <w:p w14:paraId="3071A272" w14:textId="189EAC1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9.23</w:t>
            </w:r>
          </w:p>
        </w:tc>
      </w:tr>
      <w:tr w:rsidR="002E7EB1" w:rsidRPr="002E7EB1" w14:paraId="32CBE41A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042EB4E" w14:textId="1A3B9AE9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39.5965</w:t>
            </w:r>
          </w:p>
        </w:tc>
        <w:tc>
          <w:tcPr>
            <w:tcW w:w="1416" w:type="dxa"/>
          </w:tcPr>
          <w:p w14:paraId="1249ED60" w14:textId="7BB29FDA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84.58</w:t>
            </w:r>
          </w:p>
        </w:tc>
        <w:tc>
          <w:tcPr>
            <w:tcW w:w="2001" w:type="dxa"/>
          </w:tcPr>
          <w:p w14:paraId="39242DC7" w14:textId="0EAB6BC7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0.1791</w:t>
            </w:r>
          </w:p>
        </w:tc>
        <w:tc>
          <w:tcPr>
            <w:tcW w:w="1611" w:type="dxa"/>
          </w:tcPr>
          <w:p w14:paraId="3BFD0415" w14:textId="6152754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2.27422</w:t>
            </w:r>
          </w:p>
        </w:tc>
        <w:tc>
          <w:tcPr>
            <w:tcW w:w="1491" w:type="dxa"/>
          </w:tcPr>
          <w:p w14:paraId="74927CD5" w14:textId="33690ECA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12.76</w:t>
            </w:r>
          </w:p>
        </w:tc>
      </w:tr>
      <w:tr w:rsidR="002E7EB1" w:rsidRPr="002E7EB1" w14:paraId="6CE9CA6F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2FA8280" w14:textId="60691C7E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41.4617</w:t>
            </w:r>
          </w:p>
        </w:tc>
        <w:tc>
          <w:tcPr>
            <w:tcW w:w="1416" w:type="dxa"/>
          </w:tcPr>
          <w:p w14:paraId="6F6D4628" w14:textId="3B77080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214.12</w:t>
            </w:r>
          </w:p>
        </w:tc>
        <w:tc>
          <w:tcPr>
            <w:tcW w:w="2001" w:type="dxa"/>
          </w:tcPr>
          <w:p w14:paraId="4E296EAE" w14:textId="607CEBB5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2687F6AF" w14:textId="336B6AC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2.17612</w:t>
            </w:r>
          </w:p>
        </w:tc>
        <w:tc>
          <w:tcPr>
            <w:tcW w:w="1491" w:type="dxa"/>
          </w:tcPr>
          <w:p w14:paraId="490F5983" w14:textId="3AED1177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32.30</w:t>
            </w:r>
          </w:p>
        </w:tc>
      </w:tr>
      <w:tr w:rsidR="002E7EB1" w:rsidRPr="002E7EB1" w14:paraId="4FED655E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007E7FA" w14:textId="33C3D7A6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43.3387</w:t>
            </w:r>
          </w:p>
        </w:tc>
        <w:tc>
          <w:tcPr>
            <w:tcW w:w="1416" w:type="dxa"/>
          </w:tcPr>
          <w:p w14:paraId="2A5B5224" w14:textId="7B34D7D6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63.05</w:t>
            </w:r>
          </w:p>
        </w:tc>
        <w:tc>
          <w:tcPr>
            <w:tcW w:w="2001" w:type="dxa"/>
          </w:tcPr>
          <w:p w14:paraId="0C6AED46" w14:textId="35493975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7D1D40C3" w14:textId="552E1C23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2.08612</w:t>
            </w:r>
          </w:p>
        </w:tc>
        <w:tc>
          <w:tcPr>
            <w:tcW w:w="1491" w:type="dxa"/>
          </w:tcPr>
          <w:p w14:paraId="664A6ABB" w14:textId="64FA545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9.51</w:t>
            </w:r>
          </w:p>
        </w:tc>
      </w:tr>
      <w:tr w:rsidR="002E7EB1" w:rsidRPr="002E7EB1" w14:paraId="01347C00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156B464" w14:textId="728351F8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45.9557</w:t>
            </w:r>
          </w:p>
        </w:tc>
        <w:tc>
          <w:tcPr>
            <w:tcW w:w="1416" w:type="dxa"/>
          </w:tcPr>
          <w:p w14:paraId="56535A16" w14:textId="32EC7D4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27.99</w:t>
            </w:r>
          </w:p>
        </w:tc>
        <w:tc>
          <w:tcPr>
            <w:tcW w:w="2001" w:type="dxa"/>
          </w:tcPr>
          <w:p w14:paraId="56B3DE33" w14:textId="358F9D29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4D602D0F" w14:textId="618CEB7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1.97323</w:t>
            </w:r>
          </w:p>
        </w:tc>
        <w:tc>
          <w:tcPr>
            <w:tcW w:w="1491" w:type="dxa"/>
          </w:tcPr>
          <w:p w14:paraId="7DAD6CD1" w14:textId="7632D9B9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4.22</w:t>
            </w:r>
          </w:p>
        </w:tc>
      </w:tr>
      <w:tr w:rsidR="002E7EB1" w:rsidRPr="002E7EB1" w14:paraId="07FC25F8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585B908" w14:textId="17D77AB5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47.0863</w:t>
            </w:r>
          </w:p>
        </w:tc>
        <w:tc>
          <w:tcPr>
            <w:tcW w:w="1416" w:type="dxa"/>
          </w:tcPr>
          <w:p w14:paraId="0618481F" w14:textId="408B25D4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56.05</w:t>
            </w:r>
          </w:p>
        </w:tc>
        <w:tc>
          <w:tcPr>
            <w:tcW w:w="2001" w:type="dxa"/>
          </w:tcPr>
          <w:p w14:paraId="6C936E87" w14:textId="35371912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6F0423C1" w14:textId="1DC9A653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1.92845</w:t>
            </w:r>
          </w:p>
        </w:tc>
        <w:tc>
          <w:tcPr>
            <w:tcW w:w="1491" w:type="dxa"/>
          </w:tcPr>
          <w:p w14:paraId="0CDCA6EA" w14:textId="5BFE8F6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8.45</w:t>
            </w:r>
          </w:p>
        </w:tc>
      </w:tr>
      <w:tr w:rsidR="002E7EB1" w:rsidRPr="002E7EB1" w14:paraId="31410ECB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F494F17" w14:textId="4FCF2BD1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lastRenderedPageBreak/>
              <w:t>47.6494</w:t>
            </w:r>
          </w:p>
        </w:tc>
        <w:tc>
          <w:tcPr>
            <w:tcW w:w="1416" w:type="dxa"/>
          </w:tcPr>
          <w:p w14:paraId="6A6C27CE" w14:textId="59D0D7E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89.87</w:t>
            </w:r>
          </w:p>
        </w:tc>
        <w:tc>
          <w:tcPr>
            <w:tcW w:w="2001" w:type="dxa"/>
          </w:tcPr>
          <w:p w14:paraId="523FECD1" w14:textId="3BF69C3E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0.1023</w:t>
            </w:r>
          </w:p>
        </w:tc>
        <w:tc>
          <w:tcPr>
            <w:tcW w:w="1611" w:type="dxa"/>
          </w:tcPr>
          <w:p w14:paraId="796CE5BD" w14:textId="7ED4D7A1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1.90696</w:t>
            </w:r>
          </w:p>
        </w:tc>
        <w:tc>
          <w:tcPr>
            <w:tcW w:w="1491" w:type="dxa"/>
          </w:tcPr>
          <w:p w14:paraId="61B67F5D" w14:textId="466124EA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13.55</w:t>
            </w:r>
          </w:p>
        </w:tc>
      </w:tr>
      <w:tr w:rsidR="002E7EB1" w:rsidRPr="002E7EB1" w14:paraId="67854A2C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7E14CD3" w14:textId="17D1EE5E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48.6748</w:t>
            </w:r>
          </w:p>
        </w:tc>
        <w:tc>
          <w:tcPr>
            <w:tcW w:w="1416" w:type="dxa"/>
          </w:tcPr>
          <w:p w14:paraId="094D14A5" w14:textId="6BB238F4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66.29</w:t>
            </w:r>
          </w:p>
        </w:tc>
        <w:tc>
          <w:tcPr>
            <w:tcW w:w="2001" w:type="dxa"/>
          </w:tcPr>
          <w:p w14:paraId="6D1DB72F" w14:textId="2F3FDA4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28097D96" w14:textId="3FA6D14E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1.86916</w:t>
            </w:r>
          </w:p>
        </w:tc>
        <w:tc>
          <w:tcPr>
            <w:tcW w:w="1491" w:type="dxa"/>
          </w:tcPr>
          <w:p w14:paraId="0F23B28B" w14:textId="7DB8778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10.00</w:t>
            </w:r>
          </w:p>
        </w:tc>
      </w:tr>
      <w:tr w:rsidR="002E7EB1" w:rsidRPr="002E7EB1" w14:paraId="2E006B32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7F7B655A" w14:textId="28CF2A6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50.0699</w:t>
            </w:r>
          </w:p>
        </w:tc>
        <w:tc>
          <w:tcPr>
            <w:tcW w:w="1416" w:type="dxa"/>
          </w:tcPr>
          <w:p w14:paraId="3BEC3910" w14:textId="2E9969B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26.28</w:t>
            </w:r>
          </w:p>
        </w:tc>
        <w:tc>
          <w:tcPr>
            <w:tcW w:w="2001" w:type="dxa"/>
          </w:tcPr>
          <w:p w14:paraId="7055EEF4" w14:textId="4E7A285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0.4093</w:t>
            </w:r>
          </w:p>
        </w:tc>
        <w:tc>
          <w:tcPr>
            <w:tcW w:w="1611" w:type="dxa"/>
          </w:tcPr>
          <w:p w14:paraId="2BBD062C" w14:textId="3F6B542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1.82030</w:t>
            </w:r>
          </w:p>
        </w:tc>
        <w:tc>
          <w:tcPr>
            <w:tcW w:w="1491" w:type="dxa"/>
          </w:tcPr>
          <w:p w14:paraId="0DA27F75" w14:textId="1388F467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3.96</w:t>
            </w:r>
          </w:p>
        </w:tc>
      </w:tr>
      <w:tr w:rsidR="002E7EB1" w:rsidRPr="002E7EB1" w14:paraId="31A59803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11D1FC6" w14:textId="0814D3C9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51.8945</w:t>
            </w:r>
          </w:p>
        </w:tc>
        <w:tc>
          <w:tcPr>
            <w:tcW w:w="1416" w:type="dxa"/>
          </w:tcPr>
          <w:p w14:paraId="3558DB21" w14:textId="220D7A9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170.56</w:t>
            </w:r>
          </w:p>
        </w:tc>
        <w:tc>
          <w:tcPr>
            <w:tcW w:w="2001" w:type="dxa"/>
          </w:tcPr>
          <w:p w14:paraId="2CDB3F8E" w14:textId="7A25ECDE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0.3070</w:t>
            </w:r>
          </w:p>
        </w:tc>
        <w:tc>
          <w:tcPr>
            <w:tcW w:w="1611" w:type="dxa"/>
          </w:tcPr>
          <w:p w14:paraId="7221F7C2" w14:textId="1BFCE8F3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1.76051</w:t>
            </w:r>
          </w:p>
        </w:tc>
        <w:tc>
          <w:tcPr>
            <w:tcW w:w="1491" w:type="dxa"/>
          </w:tcPr>
          <w:p w14:paraId="1C2AD121" w14:textId="5081861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25.73</w:t>
            </w:r>
          </w:p>
        </w:tc>
      </w:tr>
      <w:tr w:rsidR="002E7EB1" w:rsidRPr="002E7EB1" w14:paraId="0BD1914D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8C56755" w14:textId="140336EB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56.6844</w:t>
            </w:r>
          </w:p>
        </w:tc>
        <w:tc>
          <w:tcPr>
            <w:tcW w:w="1416" w:type="dxa"/>
          </w:tcPr>
          <w:p w14:paraId="081A0338" w14:textId="5A5E9F2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92.90</w:t>
            </w:r>
          </w:p>
        </w:tc>
        <w:tc>
          <w:tcPr>
            <w:tcW w:w="2001" w:type="dxa"/>
          </w:tcPr>
          <w:p w14:paraId="68FA3EED" w14:textId="7B0D57F6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634D0427" w14:textId="49F477A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1.62258</w:t>
            </w:r>
          </w:p>
        </w:tc>
        <w:tc>
          <w:tcPr>
            <w:tcW w:w="1491" w:type="dxa"/>
          </w:tcPr>
          <w:p w14:paraId="1CA54840" w14:textId="429FCC57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14.01</w:t>
            </w:r>
          </w:p>
        </w:tc>
      </w:tr>
      <w:tr w:rsidR="002E7EB1" w:rsidRPr="002E7EB1" w14:paraId="3AA397DD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01BFE67B" w14:textId="076EEAB1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57.5672</w:t>
            </w:r>
          </w:p>
        </w:tc>
        <w:tc>
          <w:tcPr>
            <w:tcW w:w="1416" w:type="dxa"/>
          </w:tcPr>
          <w:p w14:paraId="39F9B64E" w14:textId="452E4DE9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29.41</w:t>
            </w:r>
          </w:p>
        </w:tc>
        <w:tc>
          <w:tcPr>
            <w:tcW w:w="2001" w:type="dxa"/>
          </w:tcPr>
          <w:p w14:paraId="3BD39BF7" w14:textId="1C6FB3A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4013241A" w14:textId="044C80AA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1.59978</w:t>
            </w:r>
          </w:p>
        </w:tc>
        <w:tc>
          <w:tcPr>
            <w:tcW w:w="1491" w:type="dxa"/>
          </w:tcPr>
          <w:p w14:paraId="395CDD53" w14:textId="05F0AF8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4.44</w:t>
            </w:r>
          </w:p>
        </w:tc>
      </w:tr>
      <w:tr w:rsidR="002E7EB1" w:rsidRPr="002E7EB1" w14:paraId="53758D17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105C38A" w14:textId="7D8BC475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60.0969</w:t>
            </w:r>
          </w:p>
        </w:tc>
        <w:tc>
          <w:tcPr>
            <w:tcW w:w="1416" w:type="dxa"/>
          </w:tcPr>
          <w:p w14:paraId="452B5F32" w14:textId="75FCAF97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81.81</w:t>
            </w:r>
          </w:p>
        </w:tc>
        <w:tc>
          <w:tcPr>
            <w:tcW w:w="2001" w:type="dxa"/>
          </w:tcPr>
          <w:p w14:paraId="2BEFE7BE" w14:textId="79E9340E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0.1023</w:t>
            </w:r>
          </w:p>
        </w:tc>
        <w:tc>
          <w:tcPr>
            <w:tcW w:w="1611" w:type="dxa"/>
          </w:tcPr>
          <w:p w14:paraId="2D9A310D" w14:textId="027EF533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1.53835</w:t>
            </w:r>
          </w:p>
        </w:tc>
        <w:tc>
          <w:tcPr>
            <w:tcW w:w="1491" w:type="dxa"/>
          </w:tcPr>
          <w:p w14:paraId="0F588F13" w14:textId="5B915F98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12.34</w:t>
            </w:r>
          </w:p>
        </w:tc>
      </w:tr>
      <w:tr w:rsidR="002E7EB1" w:rsidRPr="002E7EB1" w14:paraId="3F05A50F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FB2863E" w14:textId="730D41A7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62.3900</w:t>
            </w:r>
          </w:p>
        </w:tc>
        <w:tc>
          <w:tcPr>
            <w:tcW w:w="1416" w:type="dxa"/>
          </w:tcPr>
          <w:p w14:paraId="5ED4DF06" w14:textId="5E9CA90A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86.63</w:t>
            </w:r>
          </w:p>
        </w:tc>
        <w:tc>
          <w:tcPr>
            <w:tcW w:w="2001" w:type="dxa"/>
          </w:tcPr>
          <w:p w14:paraId="277CD59A" w14:textId="3B0DCAC3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7B1B486A" w14:textId="1B28646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1.48720</w:t>
            </w:r>
          </w:p>
        </w:tc>
        <w:tc>
          <w:tcPr>
            <w:tcW w:w="1491" w:type="dxa"/>
          </w:tcPr>
          <w:p w14:paraId="60B5F1AF" w14:textId="77A144F2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13.07</w:t>
            </w:r>
          </w:p>
        </w:tc>
      </w:tr>
      <w:tr w:rsidR="002E7EB1" w:rsidRPr="002E7EB1" w14:paraId="605E0FD3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69A0C29" w14:textId="00DEDD39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63.8728</w:t>
            </w:r>
          </w:p>
        </w:tc>
        <w:tc>
          <w:tcPr>
            <w:tcW w:w="1416" w:type="dxa"/>
          </w:tcPr>
          <w:p w14:paraId="6ED16752" w14:textId="00D97701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28.69</w:t>
            </w:r>
          </w:p>
        </w:tc>
        <w:tc>
          <w:tcPr>
            <w:tcW w:w="2001" w:type="dxa"/>
          </w:tcPr>
          <w:p w14:paraId="72759A3D" w14:textId="31B703A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24AB1444" w14:textId="551516E4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1.45620</w:t>
            </w:r>
          </w:p>
        </w:tc>
        <w:tc>
          <w:tcPr>
            <w:tcW w:w="1491" w:type="dxa"/>
          </w:tcPr>
          <w:p w14:paraId="52354327" w14:textId="251C10DE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4.33</w:t>
            </w:r>
          </w:p>
        </w:tc>
      </w:tr>
      <w:tr w:rsidR="002E7EB1" w:rsidRPr="002E7EB1" w14:paraId="02BDD780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391F7A2" w14:textId="40BFE353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67.6269</w:t>
            </w:r>
          </w:p>
        </w:tc>
        <w:tc>
          <w:tcPr>
            <w:tcW w:w="1416" w:type="dxa"/>
          </w:tcPr>
          <w:p w14:paraId="61D5BD7E" w14:textId="1C80B65B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12.71</w:t>
            </w:r>
          </w:p>
        </w:tc>
        <w:tc>
          <w:tcPr>
            <w:tcW w:w="2001" w:type="dxa"/>
          </w:tcPr>
          <w:p w14:paraId="5FD37B17" w14:textId="10E0745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0.4093</w:t>
            </w:r>
          </w:p>
        </w:tc>
        <w:tc>
          <w:tcPr>
            <w:tcW w:w="1611" w:type="dxa"/>
          </w:tcPr>
          <w:p w14:paraId="4F2605E9" w14:textId="0DDADDD5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1.38421</w:t>
            </w:r>
          </w:p>
        </w:tc>
        <w:tc>
          <w:tcPr>
            <w:tcW w:w="1491" w:type="dxa"/>
          </w:tcPr>
          <w:p w14:paraId="00BD8C59" w14:textId="207CF3C5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1.92</w:t>
            </w:r>
          </w:p>
        </w:tc>
      </w:tr>
      <w:tr w:rsidR="002E7EB1" w:rsidRPr="002E7EB1" w14:paraId="05B968F5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48010093" w14:textId="74A099AA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79.7825</w:t>
            </w:r>
          </w:p>
        </w:tc>
        <w:tc>
          <w:tcPr>
            <w:tcW w:w="1416" w:type="dxa"/>
          </w:tcPr>
          <w:p w14:paraId="697FD9C8" w14:textId="50340B7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7.41</w:t>
            </w:r>
          </w:p>
        </w:tc>
        <w:tc>
          <w:tcPr>
            <w:tcW w:w="2001" w:type="dxa"/>
          </w:tcPr>
          <w:p w14:paraId="68D2BF18" w14:textId="77A7AB1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1.2280</w:t>
            </w:r>
          </w:p>
        </w:tc>
        <w:tc>
          <w:tcPr>
            <w:tcW w:w="1611" w:type="dxa"/>
          </w:tcPr>
          <w:p w14:paraId="77F9FC11" w14:textId="765C7928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1.20109</w:t>
            </w:r>
          </w:p>
        </w:tc>
        <w:tc>
          <w:tcPr>
            <w:tcW w:w="1491" w:type="dxa"/>
          </w:tcPr>
          <w:p w14:paraId="4C481E26" w14:textId="54A0FD06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1.12</w:t>
            </w:r>
          </w:p>
        </w:tc>
      </w:tr>
      <w:tr w:rsidR="002E7EB1" w:rsidRPr="002E7EB1" w14:paraId="28971F72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4FC279E" w14:textId="3F17B502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83.7337</w:t>
            </w:r>
          </w:p>
        </w:tc>
        <w:tc>
          <w:tcPr>
            <w:tcW w:w="1416" w:type="dxa"/>
          </w:tcPr>
          <w:p w14:paraId="48889D1C" w14:textId="0B87E1C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9.39</w:t>
            </w:r>
          </w:p>
        </w:tc>
        <w:tc>
          <w:tcPr>
            <w:tcW w:w="2001" w:type="dxa"/>
          </w:tcPr>
          <w:p w14:paraId="3C00044D" w14:textId="76EE214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0.6140</w:t>
            </w:r>
          </w:p>
        </w:tc>
        <w:tc>
          <w:tcPr>
            <w:tcW w:w="1611" w:type="dxa"/>
          </w:tcPr>
          <w:p w14:paraId="67B1E299" w14:textId="28809124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1.15418</w:t>
            </w:r>
          </w:p>
        </w:tc>
        <w:tc>
          <w:tcPr>
            <w:tcW w:w="1491" w:type="dxa"/>
          </w:tcPr>
          <w:p w14:paraId="2E4F059D" w14:textId="674CE9D1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1.42</w:t>
            </w:r>
          </w:p>
        </w:tc>
      </w:tr>
      <w:tr w:rsidR="002E7EB1" w:rsidRPr="002E7EB1" w14:paraId="7B1914E7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489E0FDC" w14:textId="0CB2EBAB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85.7120</w:t>
            </w:r>
          </w:p>
        </w:tc>
        <w:tc>
          <w:tcPr>
            <w:tcW w:w="1416" w:type="dxa"/>
          </w:tcPr>
          <w:p w14:paraId="72D354A5" w14:textId="4707B272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11.68</w:t>
            </w:r>
          </w:p>
        </w:tc>
        <w:tc>
          <w:tcPr>
            <w:tcW w:w="2001" w:type="dxa"/>
          </w:tcPr>
          <w:p w14:paraId="30632319" w14:textId="0D55A984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0.5117</w:t>
            </w:r>
          </w:p>
        </w:tc>
        <w:tc>
          <w:tcPr>
            <w:tcW w:w="1611" w:type="dxa"/>
          </w:tcPr>
          <w:p w14:paraId="664631F3" w14:textId="2A54E839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1.13253</w:t>
            </w:r>
          </w:p>
        </w:tc>
        <w:tc>
          <w:tcPr>
            <w:tcW w:w="1491" w:type="dxa"/>
          </w:tcPr>
          <w:p w14:paraId="2DF71623" w14:textId="165DA03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1.76</w:t>
            </w:r>
          </w:p>
        </w:tc>
      </w:tr>
    </w:tbl>
    <w:p w14:paraId="2B6B94E8" w14:textId="77777777" w:rsidR="002E7EB1" w:rsidRDefault="002E7EB1">
      <w:pPr>
        <w:rPr>
          <w:sz w:val="22"/>
        </w:rPr>
      </w:pPr>
    </w:p>
    <w:p w14:paraId="6B552954" w14:textId="77777777" w:rsidR="00331292" w:rsidRDefault="00331292">
      <w:pPr>
        <w:pStyle w:val="Heading2"/>
      </w:pPr>
      <w:r>
        <w:t xml:space="preserve">Pattern List: </w:t>
      </w:r>
      <w:r>
        <w:rPr>
          <w:rFonts w:ascii="Times New Roman" w:hAnsi="Times New Roman"/>
          <w:b w:val="0"/>
          <w:i w:val="0"/>
          <w:sz w:val="22"/>
        </w:rPr>
        <w:t>(Bookmark 4)</w:t>
      </w:r>
    </w:p>
    <w:p w14:paraId="3D1F75A6" w14:textId="77777777" w:rsidR="00331292" w:rsidRDefault="00331292">
      <w:pPr>
        <w:rPr>
          <w:sz w:val="22"/>
        </w:rPr>
      </w:pPr>
      <w:bookmarkStart w:id="3" w:name="Bookmark4"/>
      <w:bookmarkEnd w:id="3"/>
    </w:p>
    <w:tbl>
      <w:tblPr>
        <w:tblW w:w="8857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3F" w:firstRow="1" w:lastRow="0" w:firstColumn="0" w:lastColumn="0" w:noHBand="0" w:noVBand="0"/>
      </w:tblPr>
      <w:tblGrid>
        <w:gridCol w:w="996"/>
        <w:gridCol w:w="1454"/>
        <w:gridCol w:w="861"/>
        <w:gridCol w:w="1454"/>
        <w:gridCol w:w="1356"/>
        <w:gridCol w:w="1281"/>
        <w:gridCol w:w="1455"/>
      </w:tblGrid>
      <w:tr w:rsidR="002E7EB1" w:rsidRPr="002E7EB1" w14:paraId="443E99C5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996" w:type="dxa"/>
            <w:tcBorders>
              <w:bottom w:val="single" w:sz="6" w:space="0" w:color="008000"/>
            </w:tcBorders>
          </w:tcPr>
          <w:p w14:paraId="31F73645" w14:textId="732978D0" w:rsidR="002E7EB1" w:rsidRPr="002E7EB1" w:rsidRDefault="002E7EB1" w:rsidP="002E7EB1">
            <w:pPr>
              <w:jc w:val="center"/>
              <w:rPr>
                <w:sz w:val="22"/>
              </w:rPr>
            </w:pPr>
            <w:r w:rsidRPr="002E7EB1">
              <w:rPr>
                <w:sz w:val="22"/>
              </w:rPr>
              <w:t>Visible</w:t>
            </w:r>
          </w:p>
        </w:tc>
        <w:tc>
          <w:tcPr>
            <w:tcW w:w="1454" w:type="dxa"/>
            <w:tcBorders>
              <w:bottom w:val="single" w:sz="6" w:space="0" w:color="008000"/>
            </w:tcBorders>
          </w:tcPr>
          <w:p w14:paraId="73E9D50C" w14:textId="190CBA2D" w:rsidR="002E7EB1" w:rsidRPr="002E7EB1" w:rsidRDefault="002E7EB1" w:rsidP="002E7EB1">
            <w:pPr>
              <w:jc w:val="center"/>
              <w:rPr>
                <w:sz w:val="22"/>
              </w:rPr>
            </w:pPr>
            <w:r w:rsidRPr="002E7EB1">
              <w:rPr>
                <w:sz w:val="22"/>
              </w:rPr>
              <w:t>Ref.Code</w:t>
            </w:r>
          </w:p>
        </w:tc>
        <w:tc>
          <w:tcPr>
            <w:tcW w:w="861" w:type="dxa"/>
            <w:tcBorders>
              <w:bottom w:val="single" w:sz="6" w:space="0" w:color="008000"/>
            </w:tcBorders>
          </w:tcPr>
          <w:p w14:paraId="6C9F2159" w14:textId="184F1882" w:rsidR="002E7EB1" w:rsidRPr="002E7EB1" w:rsidRDefault="002E7EB1" w:rsidP="002E7EB1">
            <w:pPr>
              <w:jc w:val="center"/>
              <w:rPr>
                <w:sz w:val="22"/>
              </w:rPr>
            </w:pPr>
            <w:r w:rsidRPr="002E7EB1">
              <w:rPr>
                <w:sz w:val="22"/>
              </w:rPr>
              <w:t>Score</w:t>
            </w:r>
          </w:p>
        </w:tc>
        <w:tc>
          <w:tcPr>
            <w:tcW w:w="1454" w:type="dxa"/>
            <w:tcBorders>
              <w:bottom w:val="single" w:sz="6" w:space="0" w:color="008000"/>
            </w:tcBorders>
          </w:tcPr>
          <w:p w14:paraId="2FCF3411" w14:textId="2D6BE3A2" w:rsidR="002E7EB1" w:rsidRPr="002E7EB1" w:rsidRDefault="002E7EB1" w:rsidP="002E7EB1">
            <w:pPr>
              <w:jc w:val="center"/>
              <w:rPr>
                <w:sz w:val="22"/>
              </w:rPr>
            </w:pPr>
            <w:r w:rsidRPr="002E7EB1">
              <w:rPr>
                <w:sz w:val="22"/>
              </w:rPr>
              <w:t>Compound Name</w:t>
            </w:r>
          </w:p>
        </w:tc>
        <w:tc>
          <w:tcPr>
            <w:tcW w:w="1356" w:type="dxa"/>
            <w:tcBorders>
              <w:bottom w:val="single" w:sz="6" w:space="0" w:color="008000"/>
            </w:tcBorders>
          </w:tcPr>
          <w:p w14:paraId="3B0D36D5" w14:textId="1F087E5E" w:rsidR="002E7EB1" w:rsidRPr="002E7EB1" w:rsidRDefault="002E7EB1" w:rsidP="002E7EB1">
            <w:pPr>
              <w:jc w:val="center"/>
              <w:rPr>
                <w:sz w:val="22"/>
              </w:rPr>
            </w:pPr>
            <w:r w:rsidRPr="002E7EB1">
              <w:rPr>
                <w:sz w:val="22"/>
              </w:rPr>
              <w:t>Displ.[°2θ]</w:t>
            </w:r>
          </w:p>
        </w:tc>
        <w:tc>
          <w:tcPr>
            <w:tcW w:w="1281" w:type="dxa"/>
            <w:tcBorders>
              <w:bottom w:val="single" w:sz="6" w:space="0" w:color="008000"/>
            </w:tcBorders>
          </w:tcPr>
          <w:p w14:paraId="04FD6E3C" w14:textId="23E49EB0" w:rsidR="002E7EB1" w:rsidRPr="002E7EB1" w:rsidRDefault="002E7EB1" w:rsidP="002E7EB1">
            <w:pPr>
              <w:jc w:val="center"/>
              <w:rPr>
                <w:sz w:val="22"/>
              </w:rPr>
            </w:pPr>
            <w:r w:rsidRPr="002E7EB1">
              <w:rPr>
                <w:sz w:val="22"/>
              </w:rPr>
              <w:t>Scale Fac.</w:t>
            </w:r>
          </w:p>
        </w:tc>
        <w:tc>
          <w:tcPr>
            <w:tcW w:w="1455" w:type="dxa"/>
            <w:tcBorders>
              <w:bottom w:val="single" w:sz="6" w:space="0" w:color="008000"/>
            </w:tcBorders>
          </w:tcPr>
          <w:p w14:paraId="097ABA02" w14:textId="14A884CE" w:rsidR="002E7EB1" w:rsidRPr="002E7EB1" w:rsidRDefault="002E7EB1" w:rsidP="002E7EB1">
            <w:pPr>
              <w:jc w:val="center"/>
              <w:rPr>
                <w:sz w:val="22"/>
              </w:rPr>
            </w:pPr>
            <w:r w:rsidRPr="002E7EB1">
              <w:rPr>
                <w:sz w:val="22"/>
              </w:rPr>
              <w:t>Chem. Formula</w:t>
            </w:r>
          </w:p>
        </w:tc>
      </w:tr>
      <w:tr w:rsidR="002E7EB1" w:rsidRPr="002E7EB1" w14:paraId="617B40B5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996" w:type="dxa"/>
            <w:tcBorders>
              <w:top w:val="single" w:sz="6" w:space="0" w:color="008000"/>
            </w:tcBorders>
          </w:tcPr>
          <w:p w14:paraId="309DF980" w14:textId="1FFB9586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*</w:t>
            </w:r>
          </w:p>
        </w:tc>
        <w:tc>
          <w:tcPr>
            <w:tcW w:w="1454" w:type="dxa"/>
            <w:tcBorders>
              <w:top w:val="single" w:sz="6" w:space="0" w:color="008000"/>
            </w:tcBorders>
          </w:tcPr>
          <w:p w14:paraId="377982A9" w14:textId="11A4027C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00-042-0551</w:t>
            </w:r>
          </w:p>
        </w:tc>
        <w:tc>
          <w:tcPr>
            <w:tcW w:w="861" w:type="dxa"/>
            <w:tcBorders>
              <w:top w:val="single" w:sz="6" w:space="0" w:color="008000"/>
            </w:tcBorders>
          </w:tcPr>
          <w:p w14:paraId="4B965B18" w14:textId="5C00097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61</w:t>
            </w:r>
          </w:p>
        </w:tc>
        <w:tc>
          <w:tcPr>
            <w:tcW w:w="1454" w:type="dxa"/>
            <w:tcBorders>
              <w:top w:val="single" w:sz="6" w:space="0" w:color="008000"/>
            </w:tcBorders>
          </w:tcPr>
          <w:p w14:paraId="62318F6B" w14:textId="0878F454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Calcium Silicate</w:t>
            </w:r>
          </w:p>
        </w:tc>
        <w:tc>
          <w:tcPr>
            <w:tcW w:w="1356" w:type="dxa"/>
            <w:tcBorders>
              <w:top w:val="single" w:sz="6" w:space="0" w:color="008000"/>
            </w:tcBorders>
          </w:tcPr>
          <w:p w14:paraId="2257E4B3" w14:textId="2341EDEB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0.000</w:t>
            </w:r>
          </w:p>
        </w:tc>
        <w:tc>
          <w:tcPr>
            <w:tcW w:w="1281" w:type="dxa"/>
            <w:tcBorders>
              <w:top w:val="single" w:sz="6" w:space="0" w:color="008000"/>
            </w:tcBorders>
          </w:tcPr>
          <w:p w14:paraId="20ED5EED" w14:textId="33511B13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0.596</w:t>
            </w:r>
          </w:p>
        </w:tc>
        <w:tc>
          <w:tcPr>
            <w:tcW w:w="1455" w:type="dxa"/>
            <w:tcBorders>
              <w:top w:val="single" w:sz="6" w:space="0" w:color="008000"/>
            </w:tcBorders>
          </w:tcPr>
          <w:p w14:paraId="4D5F70E8" w14:textId="4988856A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Ca3 Si O5</w:t>
            </w:r>
          </w:p>
        </w:tc>
      </w:tr>
      <w:tr w:rsidR="002E7EB1" w:rsidRPr="002E7EB1" w14:paraId="1599E101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506E4415" w14:textId="1573015C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3136BBC9" w14:textId="7807F5B1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01-072-4582</w:t>
            </w:r>
          </w:p>
        </w:tc>
        <w:tc>
          <w:tcPr>
            <w:tcW w:w="861" w:type="dxa"/>
          </w:tcPr>
          <w:p w14:paraId="1BCEE5EA" w14:textId="64698E3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49</w:t>
            </w:r>
          </w:p>
        </w:tc>
        <w:tc>
          <w:tcPr>
            <w:tcW w:w="1454" w:type="dxa"/>
          </w:tcPr>
          <w:p w14:paraId="6B56F7F4" w14:textId="4082E5F9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Calcium Carbonate</w:t>
            </w:r>
          </w:p>
        </w:tc>
        <w:tc>
          <w:tcPr>
            <w:tcW w:w="1356" w:type="dxa"/>
          </w:tcPr>
          <w:p w14:paraId="02734374" w14:textId="78BD483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1AEF7DB4" w14:textId="10874543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0.525</w:t>
            </w:r>
          </w:p>
        </w:tc>
        <w:tc>
          <w:tcPr>
            <w:tcW w:w="1455" w:type="dxa"/>
          </w:tcPr>
          <w:p w14:paraId="70B61D95" w14:textId="3078DD81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Ca ( C O3 )</w:t>
            </w:r>
          </w:p>
        </w:tc>
      </w:tr>
      <w:tr w:rsidR="002E7EB1" w:rsidRPr="002E7EB1" w14:paraId="7C54A768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4B59B137" w14:textId="27D66040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4AF05A41" w14:textId="66374E8A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01-085-0865</w:t>
            </w:r>
          </w:p>
        </w:tc>
        <w:tc>
          <w:tcPr>
            <w:tcW w:w="861" w:type="dxa"/>
          </w:tcPr>
          <w:p w14:paraId="01C35033" w14:textId="72CCF56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16</w:t>
            </w:r>
          </w:p>
        </w:tc>
        <w:tc>
          <w:tcPr>
            <w:tcW w:w="1454" w:type="dxa"/>
          </w:tcPr>
          <w:p w14:paraId="3CE86D2C" w14:textId="3BF022A7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Silicon Oxide</w:t>
            </w:r>
          </w:p>
        </w:tc>
        <w:tc>
          <w:tcPr>
            <w:tcW w:w="1356" w:type="dxa"/>
          </w:tcPr>
          <w:p w14:paraId="3BB1171D" w14:textId="066E223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13D0941F" w14:textId="4A2408CD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0.064</w:t>
            </w:r>
          </w:p>
        </w:tc>
        <w:tc>
          <w:tcPr>
            <w:tcW w:w="1455" w:type="dxa"/>
          </w:tcPr>
          <w:p w14:paraId="43CF21E8" w14:textId="6372725E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Si O2</w:t>
            </w:r>
          </w:p>
        </w:tc>
      </w:tr>
      <w:tr w:rsidR="002E7EB1" w:rsidRPr="002E7EB1" w14:paraId="42963213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56A730B9" w14:textId="389A6E72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6705116E" w14:textId="178BCD47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01-080-2797</w:t>
            </w:r>
          </w:p>
        </w:tc>
        <w:tc>
          <w:tcPr>
            <w:tcW w:w="861" w:type="dxa"/>
          </w:tcPr>
          <w:p w14:paraId="487A9C33" w14:textId="694EE9AB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17</w:t>
            </w:r>
          </w:p>
        </w:tc>
        <w:tc>
          <w:tcPr>
            <w:tcW w:w="1454" w:type="dxa"/>
          </w:tcPr>
          <w:p w14:paraId="22C7384E" w14:textId="13672CE6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Calcium Carbonate</w:t>
            </w:r>
          </w:p>
        </w:tc>
        <w:tc>
          <w:tcPr>
            <w:tcW w:w="1356" w:type="dxa"/>
          </w:tcPr>
          <w:p w14:paraId="4FC7D1C4" w14:textId="78323CFB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3FC72658" w14:textId="3A5A69B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0.146</w:t>
            </w:r>
          </w:p>
        </w:tc>
        <w:tc>
          <w:tcPr>
            <w:tcW w:w="1455" w:type="dxa"/>
          </w:tcPr>
          <w:p w14:paraId="5616C526" w14:textId="39954C32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Ca ( C O3 )</w:t>
            </w:r>
          </w:p>
        </w:tc>
      </w:tr>
      <w:tr w:rsidR="002E7EB1" w:rsidRPr="002E7EB1" w14:paraId="22100A95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170BD2A1" w14:textId="2F98EA0A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3B9C2828" w14:textId="18574D3D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01-083-2208</w:t>
            </w:r>
          </w:p>
        </w:tc>
        <w:tc>
          <w:tcPr>
            <w:tcW w:w="861" w:type="dxa"/>
          </w:tcPr>
          <w:p w14:paraId="70BD4CD0" w14:textId="683ADB33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15</w:t>
            </w:r>
          </w:p>
        </w:tc>
        <w:tc>
          <w:tcPr>
            <w:tcW w:w="1454" w:type="dxa"/>
          </w:tcPr>
          <w:p w14:paraId="2938AFF0" w14:textId="34F81CA7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Calcium Aluminum Silicate</w:t>
            </w:r>
          </w:p>
        </w:tc>
        <w:tc>
          <w:tcPr>
            <w:tcW w:w="1356" w:type="dxa"/>
          </w:tcPr>
          <w:p w14:paraId="7EC26512" w14:textId="2D70067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02AC7069" w14:textId="3DB3D360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0.136</w:t>
            </w:r>
          </w:p>
        </w:tc>
        <w:tc>
          <w:tcPr>
            <w:tcW w:w="1455" w:type="dxa"/>
          </w:tcPr>
          <w:p w14:paraId="2C610BD7" w14:textId="36C0D7CD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Ca3 Al2 Si3 O12</w:t>
            </w:r>
          </w:p>
        </w:tc>
      </w:tr>
      <w:tr w:rsidR="002E7EB1" w:rsidRPr="002E7EB1" w14:paraId="343F1586" w14:textId="77777777" w:rsidTr="002E7EB1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5C72A795" w14:textId="1F23A9B8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3593D479" w14:textId="3632ADF1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01-073-2091</w:t>
            </w:r>
          </w:p>
        </w:tc>
        <w:tc>
          <w:tcPr>
            <w:tcW w:w="861" w:type="dxa"/>
          </w:tcPr>
          <w:p w14:paraId="034AFB87" w14:textId="5147D5EF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18</w:t>
            </w:r>
          </w:p>
        </w:tc>
        <w:tc>
          <w:tcPr>
            <w:tcW w:w="1454" w:type="dxa"/>
          </w:tcPr>
          <w:p w14:paraId="6EA02E26" w14:textId="4BE7146E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Calcium Silicate</w:t>
            </w:r>
          </w:p>
        </w:tc>
        <w:tc>
          <w:tcPr>
            <w:tcW w:w="1356" w:type="dxa"/>
          </w:tcPr>
          <w:p w14:paraId="12176C49" w14:textId="7B079B4C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27A1D61B" w14:textId="6DDD9C8E" w:rsidR="002E7EB1" w:rsidRPr="002E7EB1" w:rsidRDefault="002E7EB1" w:rsidP="002E7EB1">
            <w:pPr>
              <w:jc w:val="right"/>
              <w:rPr>
                <w:sz w:val="22"/>
              </w:rPr>
            </w:pPr>
            <w:r w:rsidRPr="002E7EB1">
              <w:rPr>
                <w:sz w:val="22"/>
              </w:rPr>
              <w:t>0.298</w:t>
            </w:r>
          </w:p>
        </w:tc>
        <w:tc>
          <w:tcPr>
            <w:tcW w:w="1455" w:type="dxa"/>
          </w:tcPr>
          <w:p w14:paraId="069F9C62" w14:textId="69CBEDCB" w:rsidR="002E7EB1" w:rsidRPr="002E7EB1" w:rsidRDefault="002E7EB1" w:rsidP="002E7EB1">
            <w:pPr>
              <w:rPr>
                <w:sz w:val="22"/>
              </w:rPr>
            </w:pPr>
            <w:r w:rsidRPr="002E7EB1">
              <w:rPr>
                <w:sz w:val="22"/>
              </w:rPr>
              <w:t>Ca2 ( Si O4 )</w:t>
            </w:r>
          </w:p>
        </w:tc>
      </w:tr>
    </w:tbl>
    <w:p w14:paraId="72D622D5" w14:textId="77777777" w:rsidR="002E7EB1" w:rsidRDefault="002E7EB1">
      <w:pPr>
        <w:rPr>
          <w:sz w:val="22"/>
        </w:rPr>
      </w:pPr>
    </w:p>
    <w:p w14:paraId="7AF13E23" w14:textId="77777777" w:rsidR="00331292" w:rsidRDefault="00331292">
      <w:pPr>
        <w:pStyle w:val="Heading2"/>
      </w:pPr>
      <w:r>
        <w:t xml:space="preserve">Document History: </w:t>
      </w:r>
      <w:r>
        <w:rPr>
          <w:rFonts w:ascii="Times New Roman" w:hAnsi="Times New Roman"/>
          <w:b w:val="0"/>
          <w:i w:val="0"/>
          <w:sz w:val="22"/>
        </w:rPr>
        <w:t>(Bookmark 5)</w:t>
      </w:r>
    </w:p>
    <w:p w14:paraId="13E9C6F1" w14:textId="4F6E687A" w:rsidR="00331292" w:rsidRDefault="002E7EB1">
      <w:pPr>
        <w:rPr>
          <w:sz w:val="22"/>
        </w:rPr>
      </w:pPr>
      <w:bookmarkStart w:id="4" w:name="Bookmark5"/>
      <w:bookmarkEnd w:id="4"/>
      <w:r>
        <w:rPr>
          <w:sz w:val="22"/>
        </w:rPr>
        <w:t>ESD calculated from counts:</w:t>
      </w:r>
    </w:p>
    <w:p w14:paraId="0B8A2838" w14:textId="4E359F4B" w:rsidR="002E7EB1" w:rsidRDefault="002E7EB1">
      <w:pPr>
        <w:rPr>
          <w:sz w:val="22"/>
        </w:rPr>
      </w:pPr>
      <w:r>
        <w:rPr>
          <w:sz w:val="22"/>
        </w:rPr>
        <w:t>- Modification time = "2/17/2026 4:31:38 PM"</w:t>
      </w:r>
    </w:p>
    <w:p w14:paraId="28AE2D86" w14:textId="3D15396F" w:rsidR="002E7EB1" w:rsidRDefault="002E7EB1">
      <w:pPr>
        <w:rPr>
          <w:sz w:val="22"/>
        </w:rPr>
      </w:pPr>
      <w:r>
        <w:rPr>
          <w:sz w:val="22"/>
        </w:rPr>
        <w:t>- Modification editor = "pc"</w:t>
      </w:r>
    </w:p>
    <w:p w14:paraId="7ADC21DA" w14:textId="77777777" w:rsidR="002E7EB1" w:rsidRDefault="002E7EB1">
      <w:pPr>
        <w:rPr>
          <w:sz w:val="22"/>
        </w:rPr>
      </w:pPr>
    </w:p>
    <w:p w14:paraId="5B7EEBDA" w14:textId="2F2AFE7C" w:rsidR="002E7EB1" w:rsidRDefault="002E7EB1">
      <w:pPr>
        <w:rPr>
          <w:sz w:val="22"/>
        </w:rPr>
      </w:pPr>
      <w:r>
        <w:rPr>
          <w:sz w:val="22"/>
        </w:rPr>
        <w:t>Insert Measurement:</w:t>
      </w:r>
    </w:p>
    <w:p w14:paraId="67AB4058" w14:textId="2FD04F5B" w:rsidR="002E7EB1" w:rsidRDefault="002E7EB1">
      <w:pPr>
        <w:rPr>
          <w:sz w:val="22"/>
        </w:rPr>
      </w:pPr>
      <w:r>
        <w:rPr>
          <w:sz w:val="22"/>
        </w:rPr>
        <w:t>- File name = "3.xrdml"</w:t>
      </w:r>
    </w:p>
    <w:p w14:paraId="23A7EF50" w14:textId="7C9493A5" w:rsidR="002E7EB1" w:rsidRDefault="002E7EB1">
      <w:pPr>
        <w:rPr>
          <w:sz w:val="22"/>
        </w:rPr>
      </w:pPr>
      <w:r>
        <w:rPr>
          <w:sz w:val="22"/>
        </w:rPr>
        <w:t>- Modification time = "2/17/2026 4:31:38 PM"</w:t>
      </w:r>
    </w:p>
    <w:p w14:paraId="3EA5A4CB" w14:textId="73AFD8D5" w:rsidR="002E7EB1" w:rsidRDefault="002E7EB1">
      <w:pPr>
        <w:rPr>
          <w:sz w:val="22"/>
        </w:rPr>
      </w:pPr>
      <w:r>
        <w:rPr>
          <w:sz w:val="22"/>
        </w:rPr>
        <w:t>- Modification editor = "pc"</w:t>
      </w:r>
    </w:p>
    <w:p w14:paraId="74B3FEBD" w14:textId="77777777" w:rsidR="002E7EB1" w:rsidRDefault="002E7EB1">
      <w:pPr>
        <w:rPr>
          <w:sz w:val="22"/>
        </w:rPr>
      </w:pPr>
    </w:p>
    <w:p w14:paraId="1EE7E29F" w14:textId="40EDAF8D" w:rsidR="002E7EB1" w:rsidRDefault="002E7EB1">
      <w:pPr>
        <w:rPr>
          <w:sz w:val="22"/>
        </w:rPr>
      </w:pPr>
      <w:r>
        <w:rPr>
          <w:sz w:val="22"/>
        </w:rPr>
        <w:t>Default properties:</w:t>
      </w:r>
    </w:p>
    <w:p w14:paraId="047E2FE4" w14:textId="77FFE084" w:rsidR="002E7EB1" w:rsidRDefault="002E7EB1">
      <w:pPr>
        <w:rPr>
          <w:sz w:val="22"/>
        </w:rPr>
      </w:pPr>
      <w:r>
        <w:rPr>
          <w:sz w:val="22"/>
        </w:rPr>
        <w:t>- Measurement step axis = "None"</w:t>
      </w:r>
    </w:p>
    <w:p w14:paraId="1484F1C3" w14:textId="4B3B7472" w:rsidR="002E7EB1" w:rsidRDefault="002E7EB1">
      <w:pPr>
        <w:rPr>
          <w:sz w:val="22"/>
        </w:rPr>
      </w:pPr>
      <w:r>
        <w:rPr>
          <w:sz w:val="22"/>
        </w:rPr>
        <w:t>- Internal wavelengths used from anode material: Copper (Cu)</w:t>
      </w:r>
    </w:p>
    <w:p w14:paraId="68A5B794" w14:textId="38808501" w:rsidR="002E7EB1" w:rsidRDefault="002E7EB1">
      <w:pPr>
        <w:rPr>
          <w:sz w:val="22"/>
        </w:rPr>
      </w:pPr>
      <w:r>
        <w:rPr>
          <w:sz w:val="22"/>
        </w:rPr>
        <w:t>- Original K-Alpha1 wavelength = "1.54060"</w:t>
      </w:r>
    </w:p>
    <w:p w14:paraId="5499C413" w14:textId="2A03E71E" w:rsidR="002E7EB1" w:rsidRDefault="002E7EB1">
      <w:pPr>
        <w:rPr>
          <w:sz w:val="22"/>
        </w:rPr>
      </w:pPr>
      <w:r>
        <w:rPr>
          <w:sz w:val="22"/>
        </w:rPr>
        <w:t>- Used K-Alpha1 wavelength = "1.54060"</w:t>
      </w:r>
    </w:p>
    <w:p w14:paraId="39610F82" w14:textId="5B9CBE79" w:rsidR="002E7EB1" w:rsidRDefault="002E7EB1">
      <w:pPr>
        <w:rPr>
          <w:sz w:val="22"/>
        </w:rPr>
      </w:pPr>
      <w:r>
        <w:rPr>
          <w:sz w:val="22"/>
        </w:rPr>
        <w:t>- Original K-Alpha2 wavelength = "1.54443"</w:t>
      </w:r>
    </w:p>
    <w:p w14:paraId="7A1C3D37" w14:textId="286551FB" w:rsidR="002E7EB1" w:rsidRDefault="002E7EB1">
      <w:pPr>
        <w:rPr>
          <w:sz w:val="22"/>
        </w:rPr>
      </w:pPr>
      <w:r>
        <w:rPr>
          <w:sz w:val="22"/>
        </w:rPr>
        <w:t>- Used K-Alpha2 wavelength = "1.54443"</w:t>
      </w:r>
    </w:p>
    <w:p w14:paraId="69DA34B7" w14:textId="73254E22" w:rsidR="002E7EB1" w:rsidRDefault="002E7EB1">
      <w:pPr>
        <w:rPr>
          <w:sz w:val="22"/>
        </w:rPr>
      </w:pPr>
      <w:r>
        <w:rPr>
          <w:sz w:val="22"/>
        </w:rPr>
        <w:lastRenderedPageBreak/>
        <w:t>- Original K-Beta wavelength = "1.39225"</w:t>
      </w:r>
    </w:p>
    <w:p w14:paraId="42E908FE" w14:textId="010AE034" w:rsidR="002E7EB1" w:rsidRDefault="002E7EB1">
      <w:pPr>
        <w:rPr>
          <w:sz w:val="22"/>
        </w:rPr>
      </w:pPr>
      <w:r>
        <w:rPr>
          <w:sz w:val="22"/>
        </w:rPr>
        <w:t>- Used K-Beta wavelength = "1.39225"</w:t>
      </w:r>
    </w:p>
    <w:p w14:paraId="74CBB216" w14:textId="457BEFCA" w:rsidR="002E7EB1" w:rsidRDefault="002E7EB1">
      <w:pPr>
        <w:rPr>
          <w:sz w:val="22"/>
        </w:rPr>
      </w:pPr>
      <w:r>
        <w:rPr>
          <w:sz w:val="22"/>
        </w:rPr>
        <w:t>- Irradiated length = "10.00000"</w:t>
      </w:r>
    </w:p>
    <w:p w14:paraId="3DB6D66A" w14:textId="2A4C8630" w:rsidR="002E7EB1" w:rsidRDefault="002E7EB1">
      <w:pPr>
        <w:rPr>
          <w:sz w:val="22"/>
        </w:rPr>
      </w:pPr>
      <w:r>
        <w:rPr>
          <w:sz w:val="22"/>
        </w:rPr>
        <w:t>- Spinner used = "No"</w:t>
      </w:r>
    </w:p>
    <w:p w14:paraId="1710AC7B" w14:textId="75B5A75F" w:rsidR="002E7EB1" w:rsidRDefault="002E7EB1">
      <w:pPr>
        <w:rPr>
          <w:sz w:val="22"/>
        </w:rPr>
      </w:pPr>
      <w:r>
        <w:rPr>
          <w:sz w:val="22"/>
        </w:rPr>
        <w:t>- KBeta filter material = "Ni"</w:t>
      </w:r>
    </w:p>
    <w:p w14:paraId="209DE0B2" w14:textId="63C1C336" w:rsidR="002E7EB1" w:rsidRDefault="002E7EB1">
      <w:pPr>
        <w:rPr>
          <w:sz w:val="22"/>
        </w:rPr>
      </w:pPr>
      <w:r>
        <w:rPr>
          <w:sz w:val="22"/>
        </w:rPr>
        <w:t>- KBeta filter thickness = "0.02000"</w:t>
      </w:r>
    </w:p>
    <w:p w14:paraId="6BF1F2A7" w14:textId="3BF6F49E" w:rsidR="002E7EB1" w:rsidRDefault="002E7EB1">
      <w:pPr>
        <w:rPr>
          <w:sz w:val="22"/>
        </w:rPr>
      </w:pPr>
      <w:r>
        <w:rPr>
          <w:sz w:val="22"/>
        </w:rPr>
        <w:t>- Receiving slit size = "0.10000"</w:t>
      </w:r>
    </w:p>
    <w:p w14:paraId="55B0DD5E" w14:textId="7D293BFB" w:rsidR="002E7EB1" w:rsidRDefault="002E7EB1">
      <w:pPr>
        <w:rPr>
          <w:sz w:val="22"/>
        </w:rPr>
      </w:pPr>
      <w:r>
        <w:rPr>
          <w:sz w:val="22"/>
        </w:rPr>
        <w:t>- Step axis value = "0.00000"</w:t>
      </w:r>
    </w:p>
    <w:p w14:paraId="3B08A04C" w14:textId="54FA4865" w:rsidR="002E7EB1" w:rsidRDefault="002E7EB1">
      <w:pPr>
        <w:rPr>
          <w:sz w:val="22"/>
        </w:rPr>
      </w:pPr>
      <w:r>
        <w:rPr>
          <w:sz w:val="22"/>
        </w:rPr>
        <w:t>- Offset = "0.00000"</w:t>
      </w:r>
    </w:p>
    <w:p w14:paraId="51E897E4" w14:textId="6317DDDE" w:rsidR="002E7EB1" w:rsidRDefault="002E7EB1">
      <w:pPr>
        <w:rPr>
          <w:sz w:val="22"/>
        </w:rPr>
      </w:pPr>
      <w:r>
        <w:rPr>
          <w:sz w:val="22"/>
        </w:rPr>
        <w:t>- Sample length = "10.00000"</w:t>
      </w:r>
    </w:p>
    <w:p w14:paraId="24AF7BC3" w14:textId="7B2BAD12" w:rsidR="002E7EB1" w:rsidRDefault="002E7EB1">
      <w:pPr>
        <w:rPr>
          <w:sz w:val="22"/>
        </w:rPr>
      </w:pPr>
      <w:r>
        <w:rPr>
          <w:sz w:val="22"/>
        </w:rPr>
        <w:t>- Modification time = "2/17/2026 4:31:38 PM"</w:t>
      </w:r>
    </w:p>
    <w:p w14:paraId="4A5B54A2" w14:textId="2CCAAC1C" w:rsidR="002E7EB1" w:rsidRDefault="002E7EB1">
      <w:pPr>
        <w:rPr>
          <w:sz w:val="22"/>
        </w:rPr>
      </w:pPr>
      <w:r>
        <w:rPr>
          <w:sz w:val="22"/>
        </w:rPr>
        <w:t>- Modification editor = "pc"</w:t>
      </w:r>
    </w:p>
    <w:p w14:paraId="16D07C06" w14:textId="77777777" w:rsidR="002E7EB1" w:rsidRDefault="002E7EB1">
      <w:pPr>
        <w:rPr>
          <w:sz w:val="22"/>
        </w:rPr>
      </w:pPr>
    </w:p>
    <w:p w14:paraId="50DB43BB" w14:textId="06C2489C" w:rsidR="002E7EB1" w:rsidRDefault="002E7EB1">
      <w:pPr>
        <w:rPr>
          <w:sz w:val="22"/>
        </w:rPr>
      </w:pPr>
      <w:r>
        <w:rPr>
          <w:sz w:val="22"/>
        </w:rPr>
        <w:t>Interpolate Step Size:</w:t>
      </w:r>
    </w:p>
    <w:p w14:paraId="47F22E50" w14:textId="30E78DBA" w:rsidR="002E7EB1" w:rsidRDefault="002E7EB1">
      <w:pPr>
        <w:rPr>
          <w:sz w:val="22"/>
        </w:rPr>
      </w:pPr>
      <w:r>
        <w:rPr>
          <w:sz w:val="22"/>
        </w:rPr>
        <w:t>- Initial Scan Range = 6.00563 - 89.98690</w:t>
      </w:r>
    </w:p>
    <w:p w14:paraId="0F08460C" w14:textId="4B73E658" w:rsidR="002E7EB1" w:rsidRDefault="002E7EB1">
      <w:pPr>
        <w:rPr>
          <w:sz w:val="22"/>
        </w:rPr>
      </w:pPr>
      <w:r>
        <w:rPr>
          <w:sz w:val="22"/>
        </w:rPr>
        <w:t>- Initial Step Size = 0.02626</w:t>
      </w:r>
    </w:p>
    <w:p w14:paraId="3799EAD5" w14:textId="26D2BC81" w:rsidR="002E7EB1" w:rsidRDefault="002E7EB1">
      <w:pPr>
        <w:rPr>
          <w:sz w:val="22"/>
        </w:rPr>
      </w:pPr>
      <w:r>
        <w:rPr>
          <w:sz w:val="22"/>
        </w:rPr>
        <w:t>- Derived Step Size = 0.02600</w:t>
      </w:r>
    </w:p>
    <w:p w14:paraId="0FDA297B" w14:textId="3F7612D9" w:rsidR="002E7EB1" w:rsidRDefault="002E7EB1">
      <w:pPr>
        <w:rPr>
          <w:sz w:val="22"/>
        </w:rPr>
      </w:pPr>
      <w:r>
        <w:rPr>
          <w:sz w:val="22"/>
        </w:rPr>
        <w:t>- Use Derived Step Size = "Yes"</w:t>
      </w:r>
    </w:p>
    <w:p w14:paraId="2448F803" w14:textId="1E5F4709" w:rsidR="002E7EB1" w:rsidRDefault="002E7EB1">
      <w:pPr>
        <w:rPr>
          <w:sz w:val="22"/>
        </w:rPr>
      </w:pPr>
      <w:r>
        <w:rPr>
          <w:sz w:val="22"/>
        </w:rPr>
        <w:t>- Parameterset name = "Default"</w:t>
      </w:r>
    </w:p>
    <w:p w14:paraId="3011775E" w14:textId="291D2359" w:rsidR="002E7EB1" w:rsidRDefault="002E7EB1">
      <w:pPr>
        <w:rPr>
          <w:sz w:val="22"/>
        </w:rPr>
      </w:pPr>
      <w:r>
        <w:rPr>
          <w:sz w:val="22"/>
        </w:rPr>
        <w:t>- PANalytical factory default</w:t>
      </w:r>
    </w:p>
    <w:p w14:paraId="3A2CE5AC" w14:textId="6773C5DB" w:rsidR="002E7EB1" w:rsidRDefault="002E7EB1">
      <w:pPr>
        <w:rPr>
          <w:sz w:val="22"/>
        </w:rPr>
      </w:pPr>
      <w:r>
        <w:rPr>
          <w:sz w:val="22"/>
        </w:rPr>
        <w:t>- Modification time = "2/17/2026 4:31:38 PM"</w:t>
      </w:r>
    </w:p>
    <w:p w14:paraId="7525E4C4" w14:textId="49C63B33" w:rsidR="002E7EB1" w:rsidRDefault="002E7EB1">
      <w:pPr>
        <w:rPr>
          <w:sz w:val="22"/>
        </w:rPr>
      </w:pPr>
      <w:r>
        <w:rPr>
          <w:sz w:val="22"/>
        </w:rPr>
        <w:t>- Modification editor = "pc"</w:t>
      </w:r>
    </w:p>
    <w:p w14:paraId="459C9608" w14:textId="77777777" w:rsidR="002E7EB1" w:rsidRDefault="002E7EB1">
      <w:pPr>
        <w:rPr>
          <w:sz w:val="22"/>
        </w:rPr>
      </w:pPr>
    </w:p>
    <w:p w14:paraId="2F76ED2F" w14:textId="0075F1EE" w:rsidR="002E7EB1" w:rsidRDefault="002E7EB1">
      <w:pPr>
        <w:rPr>
          <w:sz w:val="22"/>
        </w:rPr>
      </w:pPr>
      <w:r>
        <w:rPr>
          <w:sz w:val="22"/>
        </w:rPr>
        <w:t>Determine Background:</w:t>
      </w:r>
    </w:p>
    <w:p w14:paraId="66827D18" w14:textId="3705EC31" w:rsidR="002E7EB1" w:rsidRDefault="002E7EB1">
      <w:pPr>
        <w:rPr>
          <w:sz w:val="22"/>
        </w:rPr>
      </w:pPr>
      <w:r>
        <w:rPr>
          <w:sz w:val="22"/>
        </w:rPr>
        <w:t>- Add to net scan = "Nothing"</w:t>
      </w:r>
    </w:p>
    <w:p w14:paraId="184756E2" w14:textId="03DCCA7C" w:rsidR="002E7EB1" w:rsidRDefault="002E7EB1">
      <w:pPr>
        <w:rPr>
          <w:sz w:val="22"/>
        </w:rPr>
      </w:pPr>
      <w:r>
        <w:rPr>
          <w:sz w:val="22"/>
        </w:rPr>
        <w:t>- User defined intensity = "-5"</w:t>
      </w:r>
    </w:p>
    <w:p w14:paraId="5C2BAB83" w14:textId="125F9BB5" w:rsidR="002E7EB1" w:rsidRDefault="002E7EB1">
      <w:pPr>
        <w:rPr>
          <w:sz w:val="22"/>
        </w:rPr>
      </w:pPr>
      <w:r>
        <w:rPr>
          <w:sz w:val="22"/>
        </w:rPr>
        <w:t>- Correction method = "Automatic"</w:t>
      </w:r>
    </w:p>
    <w:p w14:paraId="08A70B63" w14:textId="0B6C8359" w:rsidR="002E7EB1" w:rsidRDefault="002E7EB1">
      <w:pPr>
        <w:rPr>
          <w:sz w:val="22"/>
        </w:rPr>
      </w:pPr>
      <w:r>
        <w:rPr>
          <w:sz w:val="22"/>
        </w:rPr>
        <w:t>- Bending factor = "3"</w:t>
      </w:r>
    </w:p>
    <w:p w14:paraId="2561FA09" w14:textId="3AC1E005" w:rsidR="002E7EB1" w:rsidRDefault="002E7EB1">
      <w:pPr>
        <w:rPr>
          <w:sz w:val="22"/>
        </w:rPr>
      </w:pPr>
      <w:r>
        <w:rPr>
          <w:sz w:val="22"/>
        </w:rPr>
        <w:t>- Minimum significance = "0.7"</w:t>
      </w:r>
    </w:p>
    <w:p w14:paraId="57AD7BFB" w14:textId="357A20C7" w:rsidR="002E7EB1" w:rsidRDefault="002E7EB1">
      <w:pPr>
        <w:rPr>
          <w:sz w:val="22"/>
        </w:rPr>
      </w:pPr>
      <w:r>
        <w:rPr>
          <w:sz w:val="22"/>
        </w:rPr>
        <w:t>- Minimum tip width = "0"</w:t>
      </w:r>
    </w:p>
    <w:p w14:paraId="5607E13D" w14:textId="0758BB87" w:rsidR="002E7EB1" w:rsidRDefault="002E7EB1">
      <w:pPr>
        <w:rPr>
          <w:sz w:val="22"/>
        </w:rPr>
      </w:pPr>
      <w:r>
        <w:rPr>
          <w:sz w:val="22"/>
        </w:rPr>
        <w:t>- Maximum tip width = "1"</w:t>
      </w:r>
    </w:p>
    <w:p w14:paraId="257B451C" w14:textId="05171406" w:rsidR="002E7EB1" w:rsidRDefault="002E7EB1">
      <w:pPr>
        <w:rPr>
          <w:sz w:val="22"/>
        </w:rPr>
      </w:pPr>
      <w:r>
        <w:rPr>
          <w:sz w:val="22"/>
        </w:rPr>
        <w:t>- Peak base width = "2"</w:t>
      </w:r>
    </w:p>
    <w:p w14:paraId="68A0E859" w14:textId="7FFE8C53" w:rsidR="002E7EB1" w:rsidRDefault="002E7EB1">
      <w:pPr>
        <w:rPr>
          <w:sz w:val="22"/>
        </w:rPr>
      </w:pPr>
      <w:r>
        <w:rPr>
          <w:sz w:val="22"/>
        </w:rPr>
        <w:t>- Use smoothed input data = "Yes"</w:t>
      </w:r>
    </w:p>
    <w:p w14:paraId="182AA816" w14:textId="377F1AE0" w:rsidR="002E7EB1" w:rsidRDefault="002E7EB1">
      <w:pPr>
        <w:rPr>
          <w:sz w:val="22"/>
        </w:rPr>
      </w:pPr>
      <w:r>
        <w:rPr>
          <w:sz w:val="22"/>
        </w:rPr>
        <w:t>- Granularity = "24"</w:t>
      </w:r>
    </w:p>
    <w:p w14:paraId="2CDA23C7" w14:textId="479B4576" w:rsidR="002E7EB1" w:rsidRDefault="002E7EB1">
      <w:pPr>
        <w:rPr>
          <w:sz w:val="22"/>
        </w:rPr>
      </w:pPr>
      <w:r>
        <w:rPr>
          <w:sz w:val="22"/>
        </w:rPr>
        <w:t>- Search window = "5"</w:t>
      </w:r>
    </w:p>
    <w:p w14:paraId="5277AFDE" w14:textId="54A2AAF8" w:rsidR="002E7EB1" w:rsidRDefault="002E7EB1">
      <w:pPr>
        <w:rPr>
          <w:sz w:val="22"/>
        </w:rPr>
      </w:pPr>
      <w:r>
        <w:rPr>
          <w:sz w:val="22"/>
        </w:rPr>
        <w:t>- Spline type = "Linear"</w:t>
      </w:r>
    </w:p>
    <w:p w14:paraId="49F03488" w14:textId="1F1C198E" w:rsidR="002E7EB1" w:rsidRDefault="002E7EB1">
      <w:pPr>
        <w:rPr>
          <w:sz w:val="22"/>
        </w:rPr>
      </w:pPr>
      <w:r>
        <w:rPr>
          <w:sz w:val="22"/>
        </w:rPr>
        <w:t>- Parameterset name = "Untitled"</w:t>
      </w:r>
    </w:p>
    <w:p w14:paraId="541428A6" w14:textId="2468406C" w:rsidR="002E7EB1" w:rsidRDefault="002E7EB1">
      <w:pPr>
        <w:rPr>
          <w:sz w:val="22"/>
        </w:rPr>
      </w:pPr>
      <w:r>
        <w:rPr>
          <w:sz w:val="22"/>
        </w:rPr>
        <w:t>- Parameterset modification time = "2/17/2026 12:34:33 PM"</w:t>
      </w:r>
    </w:p>
    <w:p w14:paraId="0ECD4971" w14:textId="748739A8" w:rsidR="002E7EB1" w:rsidRDefault="002E7EB1">
      <w:pPr>
        <w:rPr>
          <w:sz w:val="22"/>
        </w:rPr>
      </w:pPr>
      <w:r>
        <w:rPr>
          <w:sz w:val="22"/>
        </w:rPr>
        <w:t>- Parameterset modification editor = "pc"</w:t>
      </w:r>
    </w:p>
    <w:p w14:paraId="7B6A5A68" w14:textId="3A1B4A4F" w:rsidR="002E7EB1" w:rsidRDefault="002E7EB1">
      <w:pPr>
        <w:rPr>
          <w:sz w:val="22"/>
        </w:rPr>
      </w:pPr>
      <w:r>
        <w:rPr>
          <w:sz w:val="22"/>
        </w:rPr>
        <w:t>- Modification time = "2/17/2026 4:32:00 PM"</w:t>
      </w:r>
    </w:p>
    <w:p w14:paraId="18654884" w14:textId="009BA023" w:rsidR="002E7EB1" w:rsidRDefault="002E7EB1">
      <w:pPr>
        <w:rPr>
          <w:sz w:val="22"/>
        </w:rPr>
      </w:pPr>
      <w:r>
        <w:rPr>
          <w:sz w:val="22"/>
        </w:rPr>
        <w:t>- Modification editor = "pc"</w:t>
      </w:r>
    </w:p>
    <w:p w14:paraId="58A7E10D" w14:textId="77777777" w:rsidR="002E7EB1" w:rsidRDefault="002E7EB1">
      <w:pPr>
        <w:rPr>
          <w:sz w:val="22"/>
        </w:rPr>
      </w:pPr>
    </w:p>
    <w:p w14:paraId="10FE8539" w14:textId="0F49A703" w:rsidR="002E7EB1" w:rsidRDefault="002E7EB1">
      <w:pPr>
        <w:rPr>
          <w:sz w:val="22"/>
        </w:rPr>
      </w:pPr>
      <w:r>
        <w:rPr>
          <w:sz w:val="22"/>
        </w:rPr>
        <w:t>Search Peaks:</w:t>
      </w:r>
    </w:p>
    <w:p w14:paraId="5FD43501" w14:textId="6B025FFF" w:rsidR="002E7EB1" w:rsidRDefault="002E7EB1">
      <w:pPr>
        <w:rPr>
          <w:sz w:val="22"/>
        </w:rPr>
      </w:pPr>
      <w:r>
        <w:rPr>
          <w:sz w:val="22"/>
        </w:rPr>
        <w:t>- Minimum significance = "1"</w:t>
      </w:r>
    </w:p>
    <w:p w14:paraId="399523D7" w14:textId="298CC4D3" w:rsidR="002E7EB1" w:rsidRDefault="002E7EB1">
      <w:pPr>
        <w:rPr>
          <w:sz w:val="22"/>
        </w:rPr>
      </w:pPr>
      <w:r>
        <w:rPr>
          <w:sz w:val="22"/>
        </w:rPr>
        <w:t>- Minimum tip width = "0.1"</w:t>
      </w:r>
    </w:p>
    <w:p w14:paraId="5B263CE5" w14:textId="64FAFD2C" w:rsidR="002E7EB1" w:rsidRDefault="002E7EB1">
      <w:pPr>
        <w:rPr>
          <w:sz w:val="22"/>
        </w:rPr>
      </w:pPr>
      <w:r>
        <w:rPr>
          <w:sz w:val="22"/>
        </w:rPr>
        <w:t>- Maximum tip width = "1.8"</w:t>
      </w:r>
    </w:p>
    <w:p w14:paraId="30C75531" w14:textId="6A1BFF62" w:rsidR="002E7EB1" w:rsidRDefault="002E7EB1">
      <w:pPr>
        <w:rPr>
          <w:sz w:val="22"/>
        </w:rPr>
      </w:pPr>
      <w:r>
        <w:rPr>
          <w:sz w:val="22"/>
        </w:rPr>
        <w:t>- Peak base width = "2"</w:t>
      </w:r>
    </w:p>
    <w:p w14:paraId="474DF5BD" w14:textId="14D934B2" w:rsidR="002E7EB1" w:rsidRDefault="002E7EB1">
      <w:pPr>
        <w:rPr>
          <w:sz w:val="22"/>
        </w:rPr>
      </w:pPr>
      <w:r>
        <w:rPr>
          <w:sz w:val="22"/>
        </w:rPr>
        <w:t>- Method = "Minimum 2nd derivative"</w:t>
      </w:r>
    </w:p>
    <w:p w14:paraId="57D87BE0" w14:textId="271532A4" w:rsidR="002E7EB1" w:rsidRDefault="002E7EB1">
      <w:pPr>
        <w:rPr>
          <w:sz w:val="22"/>
        </w:rPr>
      </w:pPr>
      <w:r>
        <w:rPr>
          <w:sz w:val="22"/>
        </w:rPr>
        <w:t>- Parameterset name = "Untitled"</w:t>
      </w:r>
    </w:p>
    <w:p w14:paraId="2974956A" w14:textId="7894D8D9" w:rsidR="002E7EB1" w:rsidRDefault="002E7EB1">
      <w:pPr>
        <w:rPr>
          <w:sz w:val="22"/>
        </w:rPr>
      </w:pPr>
      <w:r>
        <w:rPr>
          <w:sz w:val="22"/>
        </w:rPr>
        <w:t>- Parameterset modification time = "2/17/2026 12:38:53 PM"</w:t>
      </w:r>
    </w:p>
    <w:p w14:paraId="74073B76" w14:textId="548109EA" w:rsidR="002E7EB1" w:rsidRDefault="002E7EB1">
      <w:pPr>
        <w:rPr>
          <w:sz w:val="22"/>
        </w:rPr>
      </w:pPr>
      <w:r>
        <w:rPr>
          <w:sz w:val="22"/>
        </w:rPr>
        <w:t>- Parameterset modification editor = "pc"</w:t>
      </w:r>
    </w:p>
    <w:p w14:paraId="6D93DA80" w14:textId="5C324EB8" w:rsidR="002E7EB1" w:rsidRDefault="002E7EB1">
      <w:pPr>
        <w:rPr>
          <w:sz w:val="22"/>
        </w:rPr>
      </w:pPr>
      <w:r>
        <w:rPr>
          <w:sz w:val="22"/>
        </w:rPr>
        <w:lastRenderedPageBreak/>
        <w:t>- Modification time = "2/17/2026 4:32:05 PM"</w:t>
      </w:r>
    </w:p>
    <w:p w14:paraId="3312F851" w14:textId="79CCF857" w:rsidR="002E7EB1" w:rsidRDefault="002E7EB1">
      <w:pPr>
        <w:rPr>
          <w:sz w:val="22"/>
        </w:rPr>
      </w:pPr>
      <w:r>
        <w:rPr>
          <w:sz w:val="22"/>
        </w:rPr>
        <w:t>- Modification editor = "pc"</w:t>
      </w:r>
    </w:p>
    <w:p w14:paraId="4C1DC978" w14:textId="77777777" w:rsidR="002E7EB1" w:rsidRDefault="002E7EB1">
      <w:pPr>
        <w:rPr>
          <w:sz w:val="22"/>
        </w:rPr>
      </w:pPr>
    </w:p>
    <w:p w14:paraId="404C4AC8" w14:textId="49DDB312" w:rsidR="002E7EB1" w:rsidRDefault="002E7EB1">
      <w:pPr>
        <w:rPr>
          <w:sz w:val="22"/>
        </w:rPr>
      </w:pPr>
      <w:r>
        <w:rPr>
          <w:sz w:val="22"/>
        </w:rPr>
        <w:t>Search &amp; Match:</w:t>
      </w:r>
    </w:p>
    <w:p w14:paraId="79B02BAA" w14:textId="7688063A" w:rsidR="002E7EB1" w:rsidRDefault="002E7EB1">
      <w:pPr>
        <w:rPr>
          <w:sz w:val="22"/>
        </w:rPr>
      </w:pPr>
      <w:r>
        <w:rPr>
          <w:sz w:val="22"/>
        </w:rPr>
        <w:t>- Allow pattern shift = "No"</w:t>
      </w:r>
    </w:p>
    <w:p w14:paraId="1DE73B4E" w14:textId="4ADADF79" w:rsidR="002E7EB1" w:rsidRDefault="002E7EB1">
      <w:pPr>
        <w:rPr>
          <w:sz w:val="22"/>
        </w:rPr>
      </w:pPr>
      <w:r>
        <w:rPr>
          <w:sz w:val="22"/>
        </w:rPr>
        <w:t>- Auto residue = "Yes"</w:t>
      </w:r>
    </w:p>
    <w:p w14:paraId="4EF389B5" w14:textId="6FF6CBED" w:rsidR="002E7EB1" w:rsidRDefault="002E7EB1">
      <w:pPr>
        <w:rPr>
          <w:sz w:val="22"/>
        </w:rPr>
      </w:pPr>
      <w:r>
        <w:rPr>
          <w:sz w:val="22"/>
        </w:rPr>
        <w:t>- Data source = "Profile and peak list"</w:t>
      </w:r>
    </w:p>
    <w:p w14:paraId="41A40AC1" w14:textId="4D3D78A9" w:rsidR="002E7EB1" w:rsidRDefault="002E7EB1">
      <w:pPr>
        <w:rPr>
          <w:sz w:val="22"/>
        </w:rPr>
      </w:pPr>
      <w:r>
        <w:rPr>
          <w:sz w:val="22"/>
        </w:rPr>
        <w:t>- Demote unmatched strong = "Yes"</w:t>
      </w:r>
    </w:p>
    <w:p w14:paraId="332C8D12" w14:textId="4F2CC095" w:rsidR="002E7EB1" w:rsidRDefault="002E7EB1">
      <w:pPr>
        <w:rPr>
          <w:sz w:val="22"/>
        </w:rPr>
      </w:pPr>
      <w:r>
        <w:rPr>
          <w:sz w:val="22"/>
        </w:rPr>
        <w:t>- Multi phase = "Yes"</w:t>
      </w:r>
    </w:p>
    <w:p w14:paraId="2478AA09" w14:textId="441FD185" w:rsidR="002E7EB1" w:rsidRDefault="002E7EB1">
      <w:pPr>
        <w:rPr>
          <w:sz w:val="22"/>
        </w:rPr>
      </w:pPr>
      <w:r>
        <w:rPr>
          <w:sz w:val="22"/>
        </w:rPr>
        <w:t>- Restriction set = "Untitled"</w:t>
      </w:r>
    </w:p>
    <w:p w14:paraId="3D91AA17" w14:textId="18371145" w:rsidR="002E7EB1" w:rsidRDefault="002E7EB1">
      <w:pPr>
        <w:rPr>
          <w:sz w:val="22"/>
        </w:rPr>
      </w:pPr>
      <w:r>
        <w:rPr>
          <w:sz w:val="22"/>
        </w:rPr>
        <w:t>- Restriction = "Restriction set"</w:t>
      </w:r>
    </w:p>
    <w:p w14:paraId="391E91A6" w14:textId="64C66AE3" w:rsidR="002E7EB1" w:rsidRDefault="002E7EB1">
      <w:pPr>
        <w:rPr>
          <w:sz w:val="22"/>
        </w:rPr>
      </w:pPr>
      <w:r>
        <w:rPr>
          <w:sz w:val="22"/>
        </w:rPr>
        <w:t>- Subset name = ""</w:t>
      </w:r>
    </w:p>
    <w:p w14:paraId="271D8876" w14:textId="3308D176" w:rsidR="002E7EB1" w:rsidRDefault="002E7EB1">
      <w:pPr>
        <w:rPr>
          <w:sz w:val="22"/>
        </w:rPr>
      </w:pPr>
      <w:r>
        <w:rPr>
          <w:sz w:val="22"/>
        </w:rPr>
        <w:t>- Match intensity = "Yes"</w:t>
      </w:r>
    </w:p>
    <w:p w14:paraId="00E7AF96" w14:textId="5347B295" w:rsidR="002E7EB1" w:rsidRDefault="002E7EB1">
      <w:pPr>
        <w:rPr>
          <w:sz w:val="22"/>
        </w:rPr>
      </w:pPr>
      <w:r>
        <w:rPr>
          <w:sz w:val="22"/>
        </w:rPr>
        <w:t>- Two theta shift = "0"</w:t>
      </w:r>
    </w:p>
    <w:p w14:paraId="4EDAC80C" w14:textId="3A3965BA" w:rsidR="002E7EB1" w:rsidRDefault="002E7EB1">
      <w:pPr>
        <w:rPr>
          <w:sz w:val="22"/>
        </w:rPr>
      </w:pPr>
      <w:r>
        <w:rPr>
          <w:sz w:val="22"/>
        </w:rPr>
        <w:t>- Identify = "No"</w:t>
      </w:r>
    </w:p>
    <w:p w14:paraId="76B147CC" w14:textId="0A1C438A" w:rsidR="002E7EB1" w:rsidRDefault="002E7EB1">
      <w:pPr>
        <w:rPr>
          <w:sz w:val="22"/>
        </w:rPr>
      </w:pPr>
      <w:r>
        <w:rPr>
          <w:sz w:val="22"/>
        </w:rPr>
        <w:t>- Max. no. of accepted patterns = "5"</w:t>
      </w:r>
    </w:p>
    <w:p w14:paraId="3712762B" w14:textId="5A4C3273" w:rsidR="002E7EB1" w:rsidRDefault="002E7EB1">
      <w:pPr>
        <w:rPr>
          <w:sz w:val="22"/>
        </w:rPr>
      </w:pPr>
      <w:r>
        <w:rPr>
          <w:sz w:val="22"/>
        </w:rPr>
        <w:t>- Minimum score = "50"</w:t>
      </w:r>
    </w:p>
    <w:p w14:paraId="6448DB66" w14:textId="5A15D33C" w:rsidR="002E7EB1" w:rsidRDefault="002E7EB1">
      <w:pPr>
        <w:rPr>
          <w:sz w:val="22"/>
        </w:rPr>
      </w:pPr>
      <w:r>
        <w:rPr>
          <w:sz w:val="22"/>
        </w:rPr>
        <w:t>- Min. new lines / total lines = "60"</w:t>
      </w:r>
    </w:p>
    <w:p w14:paraId="78745C04" w14:textId="22FB074E" w:rsidR="002E7EB1" w:rsidRDefault="002E7EB1">
      <w:pPr>
        <w:rPr>
          <w:sz w:val="22"/>
        </w:rPr>
      </w:pPr>
      <w:r>
        <w:rPr>
          <w:sz w:val="22"/>
        </w:rPr>
        <w:t>- Search depth = "10"</w:t>
      </w:r>
    </w:p>
    <w:p w14:paraId="1A80FF3F" w14:textId="61CCE63B" w:rsidR="002E7EB1" w:rsidRDefault="002E7EB1">
      <w:pPr>
        <w:rPr>
          <w:sz w:val="22"/>
        </w:rPr>
      </w:pPr>
      <w:r>
        <w:rPr>
          <w:sz w:val="22"/>
        </w:rPr>
        <w:t>- Minimum new lines = "5"</w:t>
      </w:r>
    </w:p>
    <w:p w14:paraId="578228D8" w14:textId="3765DBF5" w:rsidR="002E7EB1" w:rsidRDefault="002E7EB1">
      <w:pPr>
        <w:rPr>
          <w:sz w:val="22"/>
        </w:rPr>
      </w:pPr>
      <w:r>
        <w:rPr>
          <w:sz w:val="22"/>
        </w:rPr>
        <w:t>- Minimum scale factor = "0.1"</w:t>
      </w:r>
    </w:p>
    <w:p w14:paraId="6D227F8E" w14:textId="5F844FF6" w:rsidR="002E7EB1" w:rsidRDefault="002E7EB1">
      <w:pPr>
        <w:rPr>
          <w:sz w:val="22"/>
        </w:rPr>
      </w:pPr>
      <w:r>
        <w:rPr>
          <w:sz w:val="22"/>
        </w:rPr>
        <w:t>- Intensity threshold = "0"</w:t>
      </w:r>
    </w:p>
    <w:p w14:paraId="7FE4527C" w14:textId="753D62D8" w:rsidR="002E7EB1" w:rsidRDefault="002E7EB1">
      <w:pPr>
        <w:rPr>
          <w:sz w:val="22"/>
        </w:rPr>
      </w:pPr>
      <w:r>
        <w:rPr>
          <w:sz w:val="22"/>
        </w:rPr>
        <w:t>- Use line clustering = "Yes"</w:t>
      </w:r>
    </w:p>
    <w:p w14:paraId="304D50D3" w14:textId="21226B59" w:rsidR="002E7EB1" w:rsidRDefault="002E7EB1">
      <w:pPr>
        <w:rPr>
          <w:sz w:val="22"/>
        </w:rPr>
      </w:pPr>
      <w:r>
        <w:rPr>
          <w:sz w:val="22"/>
        </w:rPr>
        <w:t>- Line cluster range = "1.5"</w:t>
      </w:r>
    </w:p>
    <w:p w14:paraId="13B9D657" w14:textId="5B60772F" w:rsidR="002E7EB1" w:rsidRDefault="002E7EB1">
      <w:pPr>
        <w:rPr>
          <w:sz w:val="22"/>
        </w:rPr>
      </w:pPr>
      <w:r>
        <w:rPr>
          <w:sz w:val="22"/>
        </w:rPr>
        <w:t>- Search sensitivity = "1.8"</w:t>
      </w:r>
    </w:p>
    <w:p w14:paraId="26D12F0D" w14:textId="4206C077" w:rsidR="002E7EB1" w:rsidRDefault="002E7EB1">
      <w:pPr>
        <w:rPr>
          <w:sz w:val="22"/>
        </w:rPr>
      </w:pPr>
      <w:r>
        <w:rPr>
          <w:sz w:val="22"/>
        </w:rPr>
        <w:t>- Use adaptive smoothing = "Yes"</w:t>
      </w:r>
    </w:p>
    <w:p w14:paraId="1891BC50" w14:textId="29F21544" w:rsidR="002E7EB1" w:rsidRDefault="002E7EB1">
      <w:pPr>
        <w:rPr>
          <w:sz w:val="22"/>
        </w:rPr>
      </w:pPr>
      <w:r>
        <w:rPr>
          <w:sz w:val="22"/>
        </w:rPr>
        <w:t>- Smoothing range = "1.5"</w:t>
      </w:r>
    </w:p>
    <w:p w14:paraId="30003725" w14:textId="13505D36" w:rsidR="002E7EB1" w:rsidRDefault="002E7EB1">
      <w:pPr>
        <w:rPr>
          <w:sz w:val="22"/>
        </w:rPr>
      </w:pPr>
      <w:r>
        <w:rPr>
          <w:sz w:val="22"/>
        </w:rPr>
        <w:t>- Threshold factor = "3"</w:t>
      </w:r>
    </w:p>
    <w:p w14:paraId="6B7657E3" w14:textId="361684B2" w:rsidR="002E7EB1" w:rsidRDefault="002E7EB1">
      <w:pPr>
        <w:rPr>
          <w:sz w:val="22"/>
        </w:rPr>
      </w:pPr>
      <w:r>
        <w:rPr>
          <w:sz w:val="22"/>
        </w:rPr>
        <w:t>- Match Threshold = "0"</w:t>
      </w:r>
    </w:p>
    <w:p w14:paraId="660C205E" w14:textId="7A4292D5" w:rsidR="002E7EB1" w:rsidRDefault="002E7EB1">
      <w:pPr>
        <w:rPr>
          <w:sz w:val="22"/>
        </w:rPr>
      </w:pPr>
      <w:r>
        <w:rPr>
          <w:sz w:val="22"/>
        </w:rPr>
        <w:t>- N * Esds = "-1"</w:t>
      </w:r>
    </w:p>
    <w:p w14:paraId="359C1B5D" w14:textId="40D29B3F" w:rsidR="002E7EB1" w:rsidRDefault="002E7EB1">
      <w:pPr>
        <w:rPr>
          <w:sz w:val="22"/>
        </w:rPr>
      </w:pPr>
      <w:r>
        <w:rPr>
          <w:sz w:val="22"/>
        </w:rPr>
        <w:t>- Raw Weight = "-1"</w:t>
      </w:r>
    </w:p>
    <w:p w14:paraId="48DCFCAC" w14:textId="60D62DD2" w:rsidR="002E7EB1" w:rsidRDefault="002E7EB1">
      <w:pPr>
        <w:rPr>
          <w:sz w:val="22"/>
        </w:rPr>
      </w:pPr>
      <w:r>
        <w:rPr>
          <w:sz w:val="22"/>
        </w:rPr>
        <w:t>- Peak Shape = "-1"</w:t>
      </w:r>
    </w:p>
    <w:p w14:paraId="4B23E6DB" w14:textId="3B5C3547" w:rsidR="002E7EB1" w:rsidRDefault="002E7EB1">
      <w:pPr>
        <w:rPr>
          <w:sz w:val="22"/>
        </w:rPr>
      </w:pPr>
      <w:r>
        <w:rPr>
          <w:sz w:val="22"/>
        </w:rPr>
        <w:t>- Accepted Shape = "-1"</w:t>
      </w:r>
    </w:p>
    <w:p w14:paraId="27972BFA" w14:textId="6D7ECF70" w:rsidR="002E7EB1" w:rsidRDefault="002E7EB1">
      <w:pPr>
        <w:rPr>
          <w:sz w:val="22"/>
        </w:rPr>
      </w:pPr>
      <w:r>
        <w:rPr>
          <w:sz w:val="22"/>
        </w:rPr>
        <w:t>- Peak Power = "-1"</w:t>
      </w:r>
    </w:p>
    <w:p w14:paraId="673FA094" w14:textId="0F003AB7" w:rsidR="002E7EB1" w:rsidRDefault="002E7EB1">
      <w:pPr>
        <w:rPr>
          <w:sz w:val="22"/>
        </w:rPr>
      </w:pPr>
      <w:r>
        <w:rPr>
          <w:sz w:val="22"/>
        </w:rPr>
        <w:t>- New Peak Power = "-1"</w:t>
      </w:r>
    </w:p>
    <w:p w14:paraId="25F98EB2" w14:textId="71E3FD55" w:rsidR="002E7EB1" w:rsidRDefault="002E7EB1">
      <w:pPr>
        <w:rPr>
          <w:sz w:val="22"/>
        </w:rPr>
      </w:pPr>
      <w:r>
        <w:rPr>
          <w:sz w:val="22"/>
        </w:rPr>
        <w:t>- Intensity Power = "-1"</w:t>
      </w:r>
    </w:p>
    <w:p w14:paraId="41CD18CB" w14:textId="743CFD82" w:rsidR="002E7EB1" w:rsidRDefault="002E7EB1">
      <w:pPr>
        <w:rPr>
          <w:sz w:val="22"/>
        </w:rPr>
      </w:pPr>
      <w:r>
        <w:rPr>
          <w:sz w:val="22"/>
        </w:rPr>
        <w:t>- N Peaks Power = "-1"</w:t>
      </w:r>
    </w:p>
    <w:p w14:paraId="5392FBD5" w14:textId="48D3EF33" w:rsidR="002E7EB1" w:rsidRDefault="002E7EB1">
      <w:pPr>
        <w:rPr>
          <w:sz w:val="22"/>
        </w:rPr>
      </w:pPr>
      <w:r>
        <w:rPr>
          <w:sz w:val="22"/>
        </w:rPr>
        <w:t>- Parameterset name = "Untitled"</w:t>
      </w:r>
    </w:p>
    <w:p w14:paraId="70E6EE2A" w14:textId="664BC31B" w:rsidR="002E7EB1" w:rsidRDefault="002E7EB1">
      <w:pPr>
        <w:rPr>
          <w:sz w:val="22"/>
        </w:rPr>
      </w:pPr>
      <w:r>
        <w:rPr>
          <w:sz w:val="22"/>
        </w:rPr>
        <w:t>- Parameterset modification time = "2/17/2026 12:44:41 PM"</w:t>
      </w:r>
    </w:p>
    <w:p w14:paraId="343D89FD" w14:textId="37E38142" w:rsidR="002E7EB1" w:rsidRDefault="002E7EB1">
      <w:pPr>
        <w:rPr>
          <w:sz w:val="22"/>
        </w:rPr>
      </w:pPr>
      <w:r>
        <w:rPr>
          <w:sz w:val="22"/>
        </w:rPr>
        <w:t>- Parameterset modification editor = "pc"</w:t>
      </w:r>
    </w:p>
    <w:p w14:paraId="672F4E8E" w14:textId="1CE59313" w:rsidR="002E7EB1" w:rsidRDefault="002E7EB1">
      <w:pPr>
        <w:rPr>
          <w:sz w:val="22"/>
        </w:rPr>
      </w:pPr>
      <w:r>
        <w:rPr>
          <w:sz w:val="22"/>
        </w:rPr>
        <w:t>- Modification time = "2/17/2026 4:32:20 PM"</w:t>
      </w:r>
    </w:p>
    <w:p w14:paraId="1DFC6C1D" w14:textId="77CC538C" w:rsidR="002E7EB1" w:rsidRDefault="002E7EB1">
      <w:pPr>
        <w:rPr>
          <w:sz w:val="22"/>
        </w:rPr>
      </w:pPr>
      <w:r>
        <w:rPr>
          <w:sz w:val="22"/>
        </w:rPr>
        <w:t>- Modification editor = "pc"</w:t>
      </w:r>
    </w:p>
    <w:p w14:paraId="55FC0164" w14:textId="77777777" w:rsidR="002E7EB1" w:rsidRDefault="002E7EB1">
      <w:pPr>
        <w:rPr>
          <w:sz w:val="22"/>
        </w:rPr>
      </w:pPr>
    </w:p>
    <w:p w14:paraId="0A81D9B4" w14:textId="77777777" w:rsidR="00331292" w:rsidRDefault="005A0F6A" w:rsidP="005A0F6A">
      <w:pPr>
        <w:pStyle w:val="Heading2"/>
        <w:rPr>
          <w:b w:val="0"/>
          <w:i w:val="0"/>
          <w:sz w:val="22"/>
          <w:szCs w:val="22"/>
        </w:rPr>
      </w:pPr>
      <w:r>
        <w:t>XRD Measurement Information:</w:t>
      </w:r>
      <w:r w:rsidR="00331292" w:rsidRPr="005A0F6A">
        <w:rPr>
          <w:b w:val="0"/>
          <w:i w:val="0"/>
          <w:sz w:val="22"/>
          <w:szCs w:val="22"/>
        </w:rPr>
        <w:t xml:space="preserve"> (Bookmark 6)</w:t>
      </w:r>
    </w:p>
    <w:p w14:paraId="3289932D" w14:textId="77777777" w:rsidR="005A0F6A" w:rsidRPr="005A0F6A" w:rsidRDefault="005A0F6A" w:rsidP="005A0F6A"/>
    <w:p w14:paraId="62DFF572" w14:textId="77777777" w:rsidR="00331292" w:rsidRDefault="00331292">
      <w:pPr>
        <w:rPr>
          <w:sz w:val="22"/>
        </w:rPr>
      </w:pPr>
      <w:bookmarkStart w:id="5" w:name="Bookmark6"/>
      <w:bookmarkEnd w:id="5"/>
    </w:p>
    <w:p w14:paraId="44D7F6EC" w14:textId="77777777" w:rsidR="005A0F6A" w:rsidRDefault="005A0F6A">
      <w:pPr>
        <w:rPr>
          <w:sz w:val="22"/>
        </w:rPr>
      </w:pPr>
    </w:p>
    <w:p w14:paraId="2C2893C7" w14:textId="77777777" w:rsidR="005A0F6A" w:rsidRDefault="005A0F6A">
      <w:pPr>
        <w:rPr>
          <w:sz w:val="22"/>
        </w:rPr>
      </w:pPr>
    </w:p>
    <w:p w14:paraId="2BB9FD2E" w14:textId="77777777" w:rsidR="00331292" w:rsidRDefault="00331292">
      <w:pPr>
        <w:rPr>
          <w:sz w:val="22"/>
        </w:rPr>
      </w:pPr>
      <w:r>
        <w:rPr>
          <w:sz w:val="22"/>
        </w:rPr>
        <w:t>More items… (Bookmark 7)</w:t>
      </w:r>
    </w:p>
    <w:p w14:paraId="193296EB" w14:textId="77777777" w:rsidR="00331292" w:rsidRDefault="00331292">
      <w:pPr>
        <w:rPr>
          <w:sz w:val="22"/>
        </w:rPr>
      </w:pPr>
      <w:bookmarkStart w:id="6" w:name="Bookmark7"/>
      <w:bookmarkEnd w:id="6"/>
    </w:p>
    <w:p w14:paraId="44D47A9B" w14:textId="77777777" w:rsidR="00331292" w:rsidRDefault="00331292">
      <w:pPr>
        <w:rPr>
          <w:sz w:val="22"/>
        </w:rPr>
      </w:pPr>
      <w:r>
        <w:rPr>
          <w:sz w:val="22"/>
        </w:rPr>
        <w:lastRenderedPageBreak/>
        <w:t>More items… (Bookmark 8)</w:t>
      </w:r>
    </w:p>
    <w:p w14:paraId="26705FDB" w14:textId="77777777" w:rsidR="00331292" w:rsidRDefault="00331292">
      <w:pPr>
        <w:rPr>
          <w:sz w:val="22"/>
        </w:rPr>
      </w:pPr>
      <w:bookmarkStart w:id="7" w:name="Bookmark8"/>
      <w:bookmarkEnd w:id="7"/>
    </w:p>
    <w:p w14:paraId="401A1C57" w14:textId="77777777" w:rsidR="00331292" w:rsidRDefault="00331292">
      <w:pPr>
        <w:rPr>
          <w:sz w:val="22"/>
        </w:rPr>
      </w:pPr>
      <w:r>
        <w:rPr>
          <w:sz w:val="22"/>
        </w:rPr>
        <w:t>More items… (Bookmark 9)</w:t>
      </w:r>
    </w:p>
    <w:p w14:paraId="44BE0FE5" w14:textId="77777777" w:rsidR="00331292" w:rsidRDefault="00331292">
      <w:pPr>
        <w:rPr>
          <w:sz w:val="22"/>
        </w:rPr>
      </w:pPr>
      <w:bookmarkStart w:id="8" w:name="Bookmark9"/>
      <w:bookmarkEnd w:id="8"/>
    </w:p>
    <w:p w14:paraId="4A74994F" w14:textId="77777777" w:rsidR="00331292" w:rsidRDefault="00331292">
      <w:pPr>
        <w:rPr>
          <w:sz w:val="22"/>
        </w:rPr>
      </w:pPr>
      <w:r>
        <w:rPr>
          <w:sz w:val="22"/>
        </w:rPr>
        <w:t>More items… (Bookmark 10)</w:t>
      </w:r>
    </w:p>
    <w:p w14:paraId="762A52B9" w14:textId="77777777" w:rsidR="00331292" w:rsidRDefault="00331292">
      <w:pPr>
        <w:rPr>
          <w:sz w:val="22"/>
        </w:rPr>
      </w:pPr>
      <w:bookmarkStart w:id="9" w:name="Bookmark10"/>
      <w:bookmarkEnd w:id="9"/>
    </w:p>
    <w:p w14:paraId="50B47A0B" w14:textId="77777777" w:rsidR="00331292" w:rsidRDefault="00331292">
      <w:pPr>
        <w:rPr>
          <w:sz w:val="22"/>
        </w:rPr>
      </w:pPr>
      <w:r>
        <w:rPr>
          <w:sz w:val="22"/>
        </w:rPr>
        <w:t>More items… (Bookmark 11)</w:t>
      </w:r>
    </w:p>
    <w:p w14:paraId="36BAD522" w14:textId="77777777" w:rsidR="00331292" w:rsidRDefault="00331292">
      <w:pPr>
        <w:rPr>
          <w:sz w:val="22"/>
        </w:rPr>
      </w:pPr>
      <w:bookmarkStart w:id="10" w:name="Bookmark11"/>
      <w:bookmarkEnd w:id="10"/>
    </w:p>
    <w:p w14:paraId="388F4AB9" w14:textId="77777777" w:rsidR="00331292" w:rsidRDefault="00331292">
      <w:pPr>
        <w:rPr>
          <w:sz w:val="22"/>
        </w:rPr>
      </w:pPr>
      <w:r>
        <w:rPr>
          <w:sz w:val="22"/>
        </w:rPr>
        <w:t>More items… (Bookmark 12)</w:t>
      </w:r>
    </w:p>
    <w:p w14:paraId="6C327F16" w14:textId="77777777" w:rsidR="00331292" w:rsidRDefault="00331292">
      <w:pPr>
        <w:rPr>
          <w:sz w:val="22"/>
        </w:rPr>
      </w:pPr>
      <w:bookmarkStart w:id="11" w:name="Bookmark12"/>
      <w:bookmarkEnd w:id="11"/>
    </w:p>
    <w:p w14:paraId="68424DB3" w14:textId="77777777" w:rsidR="00331292" w:rsidRDefault="00331292">
      <w:pPr>
        <w:rPr>
          <w:sz w:val="22"/>
        </w:rPr>
      </w:pPr>
      <w:r>
        <w:rPr>
          <w:sz w:val="22"/>
        </w:rPr>
        <w:t>More items… (Bookmark 13)</w:t>
      </w:r>
    </w:p>
    <w:p w14:paraId="52ABBCA5" w14:textId="77777777" w:rsidR="00331292" w:rsidRDefault="00331292">
      <w:pPr>
        <w:rPr>
          <w:sz w:val="22"/>
        </w:rPr>
      </w:pPr>
      <w:bookmarkStart w:id="12" w:name="Bookmark13"/>
      <w:bookmarkEnd w:id="12"/>
    </w:p>
    <w:p w14:paraId="2170E002" w14:textId="77777777" w:rsidR="00331292" w:rsidRDefault="00331292">
      <w:pPr>
        <w:rPr>
          <w:sz w:val="22"/>
        </w:rPr>
      </w:pPr>
      <w:r>
        <w:rPr>
          <w:sz w:val="22"/>
        </w:rPr>
        <w:t>More items… (Bookmark 14)</w:t>
      </w:r>
    </w:p>
    <w:p w14:paraId="024E6CF2" w14:textId="77777777" w:rsidR="00331292" w:rsidRDefault="00331292">
      <w:pPr>
        <w:rPr>
          <w:sz w:val="22"/>
        </w:rPr>
      </w:pPr>
      <w:bookmarkStart w:id="13" w:name="Bookmark14"/>
      <w:bookmarkEnd w:id="13"/>
    </w:p>
    <w:p w14:paraId="15B62694" w14:textId="77777777" w:rsidR="00331292" w:rsidRDefault="00331292">
      <w:pPr>
        <w:rPr>
          <w:sz w:val="22"/>
        </w:rPr>
      </w:pPr>
      <w:r>
        <w:rPr>
          <w:sz w:val="22"/>
        </w:rPr>
        <w:t>More items… (Bookmark 15)</w:t>
      </w:r>
    </w:p>
    <w:p w14:paraId="07F2CB1F" w14:textId="77777777" w:rsidR="00331292" w:rsidRDefault="00331292">
      <w:bookmarkStart w:id="14" w:name="Bookmark15"/>
      <w:bookmarkEnd w:id="14"/>
    </w:p>
    <w:p w14:paraId="08671618" w14:textId="77777777" w:rsidR="00331292" w:rsidRDefault="00331292"/>
    <w:p w14:paraId="75C7422D" w14:textId="77777777" w:rsidR="00331292" w:rsidRDefault="00331292"/>
    <w:p w14:paraId="78429FAC" w14:textId="77777777" w:rsidR="00331292" w:rsidRDefault="00331292"/>
    <w:p w14:paraId="2EF475E8" w14:textId="77777777" w:rsidR="00331292" w:rsidRDefault="00331292"/>
    <w:p w14:paraId="735C18D3" w14:textId="77777777" w:rsidR="00331292" w:rsidRDefault="00331292"/>
    <w:p w14:paraId="2F3144CC" w14:textId="77777777" w:rsidR="00331292" w:rsidRDefault="00331292"/>
    <w:p w14:paraId="1029208D" w14:textId="77777777" w:rsidR="00331292" w:rsidRDefault="00331292"/>
    <w:p w14:paraId="14D27DEB" w14:textId="77777777" w:rsidR="00331292" w:rsidRDefault="00331292"/>
    <w:p w14:paraId="6A3558CA" w14:textId="77777777" w:rsidR="00331292" w:rsidRDefault="00331292"/>
    <w:p w14:paraId="1B9C34F9" w14:textId="77777777" w:rsidR="00331292" w:rsidRDefault="00331292">
      <w:pPr>
        <w:pStyle w:val="Header"/>
        <w:tabs>
          <w:tab w:val="clear" w:pos="4320"/>
          <w:tab w:val="clear" w:pos="8640"/>
          <w:tab w:val="left" w:pos="3570"/>
        </w:tabs>
      </w:pPr>
      <w:r>
        <w:tab/>
      </w:r>
    </w:p>
    <w:sectPr w:rsidR="003312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3CEED" w14:textId="77777777" w:rsidR="00987032" w:rsidRDefault="00987032">
      <w:r>
        <w:separator/>
      </w:r>
    </w:p>
  </w:endnote>
  <w:endnote w:type="continuationSeparator" w:id="0">
    <w:p w14:paraId="46886190" w14:textId="77777777" w:rsidR="00987032" w:rsidRDefault="00987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F6887" w14:textId="77777777" w:rsidR="002E7EB1" w:rsidRDefault="002E7E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400A" w14:textId="1DEBE280" w:rsidR="00331292" w:rsidRPr="002E7EB1" w:rsidRDefault="002E7EB1" w:rsidP="002E7EB1">
    <w:pPr>
      <w:pStyle w:val="Footer"/>
      <w:pBdr>
        <w:top w:val="single" w:sz="4" w:space="1" w:color="auto"/>
      </w:pBdr>
      <w:rPr>
        <w:rFonts w:ascii="Segoe UI" w:hAnsi="Segoe UI" w:cs="Segoe UI"/>
        <w:color w:val="000000"/>
      </w:rPr>
    </w:pPr>
    <w:r>
      <w:rPr>
        <w:rFonts w:ascii="Segoe UI" w:hAnsi="Segoe UI" w:cs="Segoe UI"/>
        <w:color w:val="000000"/>
      </w:rPr>
      <w:t>File: 3</w:t>
    </w:r>
    <w:r>
      <w:rPr>
        <w:rFonts w:ascii="Segoe UI" w:hAnsi="Segoe UI" w:cs="Segoe UI"/>
        <w:color w:val="000000"/>
      </w:rPr>
      <w:tab/>
    </w:r>
    <w:r>
      <w:rPr>
        <w:rFonts w:ascii="Segoe UI" w:hAnsi="Segoe UI" w:cs="Segoe UI"/>
        <w:color w:val="000000"/>
      </w:rPr>
      <w:tab/>
    </w:r>
    <w:r>
      <w:rPr>
        <w:rFonts w:ascii="Segoe UI" w:hAnsi="Segoe UI" w:cs="Segoe UI"/>
        <w:color w:val="000000"/>
      </w:rPr>
      <w:fldChar w:fldCharType="begin"/>
    </w:r>
    <w:r>
      <w:rPr>
        <w:rFonts w:ascii="Segoe UI" w:hAnsi="Segoe UI" w:cs="Segoe UI"/>
        <w:color w:val="000000"/>
      </w:rPr>
      <w:instrText xml:space="preserve"> PAGE  \* MERGEFORMAT </w:instrText>
    </w:r>
    <w:r>
      <w:rPr>
        <w:rFonts w:ascii="Segoe UI" w:hAnsi="Segoe UI" w:cs="Segoe UI"/>
        <w:color w:val="000000"/>
      </w:rPr>
      <w:fldChar w:fldCharType="separate"/>
    </w:r>
    <w:r>
      <w:rPr>
        <w:rFonts w:ascii="Segoe UI" w:hAnsi="Segoe UI" w:cs="Segoe UI"/>
        <w:noProof/>
        <w:color w:val="000000"/>
      </w:rPr>
      <w:t>1</w:t>
    </w:r>
    <w:r>
      <w:rPr>
        <w:rFonts w:ascii="Segoe UI" w:hAnsi="Segoe UI" w:cs="Segoe UI"/>
        <w:color w:val="000000"/>
      </w:rPr>
      <w:fldChar w:fldCharType="end"/>
    </w:r>
    <w:r>
      <w:rPr>
        <w:rFonts w:ascii="Segoe UI" w:hAnsi="Segoe UI" w:cs="Segoe UI"/>
        <w:color w:val="000000"/>
      </w:rPr>
      <w:t xml:space="preserve"> of </w:t>
    </w:r>
    <w:r>
      <w:rPr>
        <w:rFonts w:ascii="Segoe UI" w:hAnsi="Segoe UI" w:cs="Segoe UI"/>
        <w:color w:val="000000"/>
      </w:rPr>
      <w:fldChar w:fldCharType="begin"/>
    </w:r>
    <w:r>
      <w:rPr>
        <w:rFonts w:ascii="Segoe UI" w:hAnsi="Segoe UI" w:cs="Segoe UI"/>
        <w:color w:val="000000"/>
      </w:rPr>
      <w:instrText xml:space="preserve"> NUMPAGES  \* MERGEFORMAT </w:instrText>
    </w:r>
    <w:r>
      <w:rPr>
        <w:rFonts w:ascii="Segoe UI" w:hAnsi="Segoe UI" w:cs="Segoe UI"/>
        <w:color w:val="000000"/>
      </w:rPr>
      <w:fldChar w:fldCharType="separate"/>
    </w:r>
    <w:r>
      <w:rPr>
        <w:rFonts w:ascii="Segoe UI" w:hAnsi="Segoe UI" w:cs="Segoe UI"/>
        <w:noProof/>
        <w:color w:val="000000"/>
      </w:rPr>
      <w:t>2</w:t>
    </w:r>
    <w:r>
      <w:rPr>
        <w:rFonts w:ascii="Segoe UI" w:hAnsi="Segoe UI" w:cs="Segoe UI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2E503" w14:textId="77777777" w:rsidR="002E7EB1" w:rsidRDefault="002E7E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AE9B6" w14:textId="77777777" w:rsidR="00987032" w:rsidRDefault="00987032">
      <w:r>
        <w:separator/>
      </w:r>
    </w:p>
  </w:footnote>
  <w:footnote w:type="continuationSeparator" w:id="0">
    <w:p w14:paraId="0FEAAE15" w14:textId="77777777" w:rsidR="00987032" w:rsidRDefault="00987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BCD7" w14:textId="77777777" w:rsidR="002E7EB1" w:rsidRDefault="002E7E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484EB" w14:textId="51789164" w:rsidR="00331292" w:rsidRPr="002E7EB1" w:rsidRDefault="002E7EB1" w:rsidP="002E7EB1">
    <w:pPr>
      <w:pStyle w:val="Header"/>
      <w:pBdr>
        <w:bottom w:val="single" w:sz="4" w:space="1" w:color="auto"/>
      </w:pBdr>
      <w:rPr>
        <w:rFonts w:ascii="Segoe UI" w:hAnsi="Segoe UI"/>
        <w:color w:val="000000"/>
      </w:rPr>
    </w:pPr>
    <w:r>
      <w:rPr>
        <w:rFonts w:ascii="Segoe UI" w:hAnsi="Segoe UI"/>
        <w:color w:val="000000"/>
      </w:rPr>
      <w:t>User: pc</w:t>
    </w:r>
    <w:r>
      <w:rPr>
        <w:rFonts w:ascii="Segoe UI" w:hAnsi="Segoe UI"/>
        <w:color w:val="000000"/>
      </w:rPr>
      <w:tab/>
    </w:r>
    <w:r>
      <w:rPr>
        <w:rFonts w:ascii="Segoe UI" w:hAnsi="Segoe UI"/>
        <w:color w:val="000000"/>
      </w:rPr>
      <w:tab/>
      <w:t>Date: 2/17/2026 Time: 4:43:34 PM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1614" w14:textId="77777777" w:rsidR="002E7EB1" w:rsidRDefault="002E7E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7EB1"/>
    <w:rsid w:val="002E7EB1"/>
    <w:rsid w:val="00331292"/>
    <w:rsid w:val="005A0F6A"/>
    <w:rsid w:val="007F6CE2"/>
    <w:rsid w:val="00987032"/>
    <w:rsid w:val="00A07361"/>
    <w:rsid w:val="00A45B94"/>
    <w:rsid w:val="00F4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B66439"/>
  <w15:chartTrackingRefBased/>
  <w15:docId w15:val="{FE097F54-FF83-4239-B3DB-941920D4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5A0F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A0F6A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PANalytical\HighScore\HighScor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HighScore</Template>
  <TotalTime>0</TotalTime>
  <Pages>6</Pages>
  <Words>1068</Words>
  <Characters>6090</Characters>
  <Application>Microsoft Office Word</Application>
  <DocSecurity>0</DocSecurity>
  <Lines>50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This is the simple example template containing only headers for each report item and the bookmarks</vt:lpstr>
      <vt:lpstr>This is the simple example template containing only headers for each report item and the bookmarks</vt:lpstr>
    </vt:vector>
  </TitlesOfParts>
  <Company>PANalytical B.V.</Company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the simple example template containing only headers for each report item and the bookmarks</dc:title>
  <dc:subject/>
  <dc:creator>pc</dc:creator>
  <cp:keywords/>
  <cp:lastModifiedBy>bcsir</cp:lastModifiedBy>
  <cp:revision>2</cp:revision>
  <cp:lastPrinted>1601-01-01T00:00:00Z</cp:lastPrinted>
  <dcterms:created xsi:type="dcterms:W3CDTF">2026-02-17T10:43:00Z</dcterms:created>
  <dcterms:modified xsi:type="dcterms:W3CDTF">2026-02-17T10:43:00Z</dcterms:modified>
</cp:coreProperties>
</file>